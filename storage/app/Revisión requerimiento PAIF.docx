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0" w:type="dxa"/>
        <w:tblInd w:w="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37"/>
        <w:gridCol w:w="283"/>
        <w:gridCol w:w="567"/>
        <w:gridCol w:w="709"/>
        <w:gridCol w:w="425"/>
        <w:gridCol w:w="142"/>
        <w:gridCol w:w="142"/>
        <w:gridCol w:w="845"/>
        <w:gridCol w:w="430"/>
        <w:gridCol w:w="426"/>
        <w:gridCol w:w="141"/>
        <w:gridCol w:w="567"/>
        <w:gridCol w:w="1134"/>
        <w:gridCol w:w="567"/>
        <w:gridCol w:w="1985"/>
      </w:tblGrid>
      <w:tr w:rsidR="00FA0F1F" w:rsidRPr="007F119C" w14:paraId="69A704FB" w14:textId="77777777" w:rsidTr="46DC98EB">
        <w:trPr>
          <w:trHeight w:val="360"/>
        </w:trPr>
        <w:tc>
          <w:tcPr>
            <w:tcW w:w="242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  <w:hideMark/>
          </w:tcPr>
          <w:p w14:paraId="40E11475" w14:textId="35F88CF7" w:rsidR="00FA0F1F" w:rsidRPr="00304719" w:rsidRDefault="00FA0F1F" w:rsidP="007F119C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 xml:space="preserve">     </w:t>
            </w:r>
          </w:p>
        </w:tc>
        <w:tc>
          <w:tcPr>
            <w:tcW w:w="1276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</w:tcPr>
          <w:p w14:paraId="06105100" w14:textId="1B44A0EC" w:rsidR="00FA0F1F" w:rsidRPr="00304719" w:rsidRDefault="183B05E7" w:rsidP="02753CCE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COMITÉ</w:t>
            </w:r>
          </w:p>
        </w:tc>
        <w:tc>
          <w:tcPr>
            <w:tcW w:w="567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</w:tcPr>
          <w:p w14:paraId="3B000F8B" w14:textId="77777777" w:rsidR="00FA0F1F" w:rsidRPr="00304719" w:rsidRDefault="00FA0F1F" w:rsidP="007F119C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</w:p>
        </w:tc>
        <w:tc>
          <w:tcPr>
            <w:tcW w:w="1417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</w:tcPr>
          <w:p w14:paraId="0C611739" w14:textId="5A076498" w:rsidR="00FA0F1F" w:rsidRPr="00304719" w:rsidRDefault="183B05E7" w:rsidP="02753CCE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 xml:space="preserve">JUNTA       </w:t>
            </w:r>
          </w:p>
        </w:tc>
        <w:tc>
          <w:tcPr>
            <w:tcW w:w="567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</w:tcPr>
          <w:p w14:paraId="03C4A361" w14:textId="77777777" w:rsidR="00FA0F1F" w:rsidRPr="00304719" w:rsidRDefault="00FA0F1F" w:rsidP="007F119C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</w:tcPr>
          <w:p w14:paraId="67A21892" w14:textId="77777777" w:rsidR="00FA0F1F" w:rsidRPr="00304719" w:rsidRDefault="183B05E7" w:rsidP="02753CCE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REUNIÓN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</w:tcPr>
          <w:p w14:paraId="3AB4B958" w14:textId="6EBBCDD5" w:rsidR="00FA0F1F" w:rsidRPr="00304719" w:rsidRDefault="19B33C59" w:rsidP="46DC98EB">
            <w:pPr>
              <w:spacing w:line="259" w:lineRule="auto"/>
              <w:jc w:val="center"/>
            </w:pPr>
            <w:r w:rsidRPr="46DC98EB"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es-CO"/>
              </w:rPr>
              <w:t>X</w:t>
            </w:r>
          </w:p>
        </w:tc>
        <w:tc>
          <w:tcPr>
            <w:tcW w:w="19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</w:tcPr>
          <w:p w14:paraId="725CB55F" w14:textId="68D1263C" w:rsidR="00FA0F1F" w:rsidRPr="00304719" w:rsidRDefault="00FA0F1F" w:rsidP="007F119C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</w:p>
        </w:tc>
      </w:tr>
      <w:tr w:rsidR="00FA0F1F" w:rsidRPr="007F119C" w14:paraId="3A78FBF4" w14:textId="77777777" w:rsidTr="46DC98EB">
        <w:trPr>
          <w:trHeight w:val="360"/>
        </w:trPr>
        <w:tc>
          <w:tcPr>
            <w:tcW w:w="4121" w:type="dxa"/>
            <w:gridSpan w:val="6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  <w:hideMark/>
          </w:tcPr>
          <w:p w14:paraId="12F8DB14" w14:textId="293CCBB4" w:rsidR="00FA0F1F" w:rsidRPr="00304719" w:rsidRDefault="00FA0F1F" w:rsidP="007F119C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</w:p>
        </w:tc>
        <w:tc>
          <w:tcPr>
            <w:tcW w:w="1129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</w:tcPr>
          <w:p w14:paraId="6FF94A21" w14:textId="446875A9" w:rsidR="00FA0F1F" w:rsidRPr="00304719" w:rsidRDefault="183B05E7" w:rsidP="02753CCE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ACTA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</w:tcPr>
          <w:p w14:paraId="499DD936" w14:textId="05B2BC98" w:rsidR="00FA0F1F" w:rsidRPr="00304719" w:rsidRDefault="129EF228" w:rsidP="007F119C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 w:rsidRPr="46DC98EB"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es-CO"/>
              </w:rPr>
              <w:t>00</w:t>
            </w:r>
          </w:p>
        </w:tc>
        <w:tc>
          <w:tcPr>
            <w:tcW w:w="439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</w:tcPr>
          <w:p w14:paraId="4776FA9C" w14:textId="66DEF8BA" w:rsidR="00FA0F1F" w:rsidRPr="00304719" w:rsidRDefault="00FA0F1F" w:rsidP="007F119C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</w:p>
        </w:tc>
      </w:tr>
      <w:tr w:rsidR="007F119C" w:rsidRPr="007F119C" w14:paraId="27689559" w14:textId="77777777" w:rsidTr="46DC98EB">
        <w:trPr>
          <w:trHeight w:val="510"/>
        </w:trPr>
        <w:tc>
          <w:tcPr>
            <w:tcW w:w="2137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  <w:hideMark/>
          </w:tcPr>
          <w:p w14:paraId="4E668BD8" w14:textId="77777777" w:rsidR="007F119C" w:rsidRPr="00304719" w:rsidRDefault="1CC1C7A4" w:rsidP="02753CCE">
            <w:pPr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OBJETIVO / TEMA:</w:t>
            </w:r>
          </w:p>
        </w:tc>
        <w:tc>
          <w:tcPr>
            <w:tcW w:w="8363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 w:themeColor="text1"/>
            </w:tcBorders>
            <w:shd w:val="clear" w:color="auto" w:fill="auto"/>
            <w:vAlign w:val="center"/>
            <w:hideMark/>
          </w:tcPr>
          <w:p w14:paraId="4F0FACE4" w14:textId="6B86167C" w:rsidR="007F119C" w:rsidRPr="009A7FC6" w:rsidRDefault="007F119C" w:rsidP="007F119C">
            <w:pPr>
              <w:rPr>
                <w:rFonts w:ascii="Times New Roman" w:eastAsia="Times New Roman" w:hAnsi="Times New Roman"/>
                <w:spacing w:val="0"/>
                <w:sz w:val="20"/>
                <w:szCs w:val="20"/>
                <w:lang w:eastAsia="es-CO"/>
              </w:rPr>
            </w:pPr>
            <w:r w:rsidRPr="009A7FC6">
              <w:rPr>
                <w:rFonts w:ascii="Times New Roman" w:eastAsia="Times New Roman" w:hAnsi="Times New Roman"/>
                <w:spacing w:val="0"/>
                <w:sz w:val="20"/>
                <w:szCs w:val="20"/>
                <w:lang w:eastAsia="es-CO"/>
              </w:rPr>
              <w:t> </w:t>
            </w:r>
            <w:r w:rsidR="0054405F">
              <w:rPr>
                <w:rFonts w:ascii="Times New Roman" w:eastAsia="Times New Roman" w:hAnsi="Times New Roman"/>
                <w:spacing w:val="0"/>
                <w:sz w:val="20"/>
                <w:szCs w:val="20"/>
                <w:lang w:eastAsia="es-CO"/>
              </w:rPr>
              <w:t>REVISIÓN REQUERIMIENTO PAIF</w:t>
            </w:r>
          </w:p>
        </w:tc>
      </w:tr>
      <w:tr w:rsidR="007F119C" w:rsidRPr="007F119C" w14:paraId="0141A687" w14:textId="77777777" w:rsidTr="46DC98EB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  <w:hideMark/>
          </w:tcPr>
          <w:p w14:paraId="72364E19" w14:textId="77777777" w:rsidR="007F119C" w:rsidRPr="00304719" w:rsidRDefault="1CC1C7A4" w:rsidP="46DC98EB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 xml:space="preserve">FECHA: </w:t>
            </w:r>
          </w:p>
        </w:tc>
        <w:tc>
          <w:tcPr>
            <w:tcW w:w="1787" w:type="dxa"/>
            <w:gridSpan w:val="3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5EFBF6" w14:textId="4DFFEC44" w:rsidR="007F119C" w:rsidRPr="009A7FC6" w:rsidRDefault="0054405F" w:rsidP="46DC98EB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11</w:t>
            </w:r>
            <w:r w:rsidR="009A7FC6" w:rsidRPr="009A7FC6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/07/2023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  <w:hideMark/>
          </w:tcPr>
          <w:p w14:paraId="5EF4CEFA" w14:textId="77777777" w:rsidR="007F119C" w:rsidRPr="009A7FC6" w:rsidRDefault="1CC1C7A4" w:rsidP="46DC98EB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 w:rsidRPr="009A7FC6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HORA:</w:t>
            </w:r>
          </w:p>
        </w:tc>
        <w:tc>
          <w:tcPr>
            <w:tcW w:w="1275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B53904" w14:textId="0E247AE0" w:rsidR="007F119C" w:rsidRPr="009A7FC6" w:rsidRDefault="00FB51E7" w:rsidP="46DC98EB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9</w:t>
            </w:r>
            <w:r w:rsidR="4F0F58B2" w:rsidRPr="009A7FC6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 xml:space="preserve">:00 </w:t>
            </w:r>
            <w:r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a</w:t>
            </w:r>
            <w:r w:rsidR="4F0F58B2" w:rsidRPr="009A7FC6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.m.</w:t>
            </w:r>
            <w:r w:rsidR="007F119C" w:rsidRPr="009A7FC6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1134" w:type="dxa"/>
            <w:gridSpan w:val="3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  <w:hideMark/>
          </w:tcPr>
          <w:p w14:paraId="73593361" w14:textId="77777777" w:rsidR="007F119C" w:rsidRPr="009A7FC6" w:rsidRDefault="1CC1C7A4" w:rsidP="46DC98EB">
            <w:pPr>
              <w:jc w:val="center"/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</w:pPr>
            <w:r w:rsidRPr="009A7FC6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LUGAR:</w:t>
            </w:r>
          </w:p>
        </w:tc>
        <w:tc>
          <w:tcPr>
            <w:tcW w:w="3686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01503DA" w14:textId="602798C5" w:rsidR="007F119C" w:rsidRPr="009A7FC6" w:rsidRDefault="0054405F" w:rsidP="46DC98EB">
            <w:pPr>
              <w:jc w:val="center"/>
              <w:rPr>
                <w:rFonts w:ascii="Times New Roman" w:eastAsia="Times New Roman" w:hAnsi="Times New Roman"/>
                <w:spacing w:val="0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/>
                <w:spacing w:val="0"/>
                <w:sz w:val="20"/>
                <w:szCs w:val="20"/>
                <w:lang w:eastAsia="es-CO"/>
              </w:rPr>
              <w:t>TEAMS</w:t>
            </w:r>
          </w:p>
        </w:tc>
      </w:tr>
    </w:tbl>
    <w:p w14:paraId="175D6677" w14:textId="77777777" w:rsidR="004E3187" w:rsidRPr="007F119C" w:rsidRDefault="004E3187" w:rsidP="00CE6A13">
      <w:pPr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11"/>
        <w:gridCol w:w="3074"/>
        <w:gridCol w:w="2646"/>
        <w:gridCol w:w="2572"/>
      </w:tblGrid>
      <w:tr w:rsidR="004E3187" w:rsidRPr="007F119C" w14:paraId="47AF5991" w14:textId="77777777" w:rsidTr="62E8A968">
        <w:trPr>
          <w:trHeight w:val="300"/>
        </w:trPr>
        <w:tc>
          <w:tcPr>
            <w:tcW w:w="2127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530B187" w14:textId="77777777" w:rsidR="004E3187" w:rsidRPr="007F119C" w:rsidRDefault="004E3187" w:rsidP="008F296A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F119C">
              <w:rPr>
                <w:rFonts w:ascii="Times New Roman" w:hAnsi="Times New Roman"/>
                <w:b/>
                <w:sz w:val="20"/>
                <w:szCs w:val="20"/>
              </w:rPr>
              <w:t>Reunión Convocada por</w:t>
            </w:r>
            <w:r w:rsidRPr="007F119C">
              <w:rPr>
                <w:rFonts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3104" w:type="dxa"/>
            <w:tcBorders>
              <w:top w:val="single" w:sz="12" w:space="0" w:color="auto"/>
            </w:tcBorders>
            <w:shd w:val="clear" w:color="auto" w:fill="FABF8F" w:themeFill="accent6" w:themeFillTint="99"/>
          </w:tcPr>
          <w:p w14:paraId="68178120" w14:textId="77777777" w:rsidR="004E3187" w:rsidRPr="00304719" w:rsidRDefault="61EE5EBB" w:rsidP="02753CCE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2670" w:type="dxa"/>
            <w:tcBorders>
              <w:top w:val="single" w:sz="12" w:space="0" w:color="auto"/>
            </w:tcBorders>
            <w:shd w:val="clear" w:color="auto" w:fill="FABF8F" w:themeFill="accent6" w:themeFillTint="99"/>
          </w:tcPr>
          <w:p w14:paraId="68C196D8" w14:textId="77777777" w:rsidR="004E3187" w:rsidRPr="00304719" w:rsidRDefault="61EE5EBB" w:rsidP="02753CCE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>Dependencia</w:t>
            </w:r>
          </w:p>
        </w:tc>
        <w:tc>
          <w:tcPr>
            <w:tcW w:w="2589" w:type="dxa"/>
            <w:tcBorders>
              <w:top w:val="single" w:sz="12" w:space="0" w:color="auto"/>
              <w:right w:val="single" w:sz="12" w:space="0" w:color="auto"/>
            </w:tcBorders>
            <w:shd w:val="clear" w:color="auto" w:fill="FABF8F" w:themeFill="accent6" w:themeFillTint="99"/>
          </w:tcPr>
          <w:p w14:paraId="65C4BDB9" w14:textId="77777777" w:rsidR="004E3187" w:rsidRPr="00304719" w:rsidRDefault="61EE5EBB" w:rsidP="02753CCE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Cargo </w:t>
            </w:r>
          </w:p>
        </w:tc>
      </w:tr>
      <w:tr w:rsidR="004E3187" w:rsidRPr="007F119C" w14:paraId="343A5541" w14:textId="77777777" w:rsidTr="009A7FC6">
        <w:trPr>
          <w:trHeight w:val="149"/>
        </w:trPr>
        <w:tc>
          <w:tcPr>
            <w:tcW w:w="2127" w:type="dxa"/>
            <w:vMerge/>
          </w:tcPr>
          <w:p w14:paraId="2D0BF714" w14:textId="77777777" w:rsidR="004E3187" w:rsidRPr="007F119C" w:rsidRDefault="004E3187" w:rsidP="00CE6A13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04" w:type="dxa"/>
            <w:vAlign w:val="center"/>
          </w:tcPr>
          <w:p w14:paraId="3F128738" w14:textId="12EF4293" w:rsidR="004E3187" w:rsidRPr="007F119C" w:rsidRDefault="0054405F" w:rsidP="009E5EDE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54405F">
              <w:rPr>
                <w:rFonts w:ascii="Times New Roman" w:hAnsi="Times New Roman"/>
                <w:sz w:val="20"/>
                <w:szCs w:val="20"/>
              </w:rPr>
              <w:t>LADY ALEJANDRA CASTIL</w:t>
            </w:r>
            <w:r>
              <w:rPr>
                <w:rFonts w:ascii="Times New Roman" w:hAnsi="Times New Roman"/>
                <w:sz w:val="20"/>
                <w:szCs w:val="20"/>
              </w:rPr>
              <w:t>LO</w:t>
            </w:r>
          </w:p>
        </w:tc>
        <w:tc>
          <w:tcPr>
            <w:tcW w:w="2670" w:type="dxa"/>
            <w:vAlign w:val="center"/>
          </w:tcPr>
          <w:p w14:paraId="44DA37B9" w14:textId="24E924D0" w:rsidR="004E3187" w:rsidRPr="007F119C" w:rsidRDefault="0054405F" w:rsidP="009E5EDE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TICS</w:t>
            </w:r>
          </w:p>
        </w:tc>
        <w:tc>
          <w:tcPr>
            <w:tcW w:w="2589" w:type="dxa"/>
            <w:tcBorders>
              <w:right w:val="single" w:sz="12" w:space="0" w:color="auto"/>
            </w:tcBorders>
            <w:vAlign w:val="center"/>
          </w:tcPr>
          <w:p w14:paraId="02989FE2" w14:textId="310650C0" w:rsidR="004E3187" w:rsidRPr="007F119C" w:rsidRDefault="009A7FC6" w:rsidP="009E5EDE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PROFESIONAL - CONTRATISTA</w:t>
            </w:r>
          </w:p>
        </w:tc>
      </w:tr>
    </w:tbl>
    <w:p w14:paraId="3CE56247" w14:textId="77777777" w:rsidR="004E3187" w:rsidRPr="00304719" w:rsidRDefault="004E3187" w:rsidP="00CE6A13">
      <w:pPr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03"/>
      </w:tblGrid>
      <w:tr w:rsidR="00304719" w:rsidRPr="00304719" w14:paraId="3481CC9D" w14:textId="77777777" w:rsidTr="62E8A968">
        <w:tc>
          <w:tcPr>
            <w:tcW w:w="1049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ABF8F" w:themeFill="accent6" w:themeFillTint="99"/>
            <w:vAlign w:val="center"/>
          </w:tcPr>
          <w:p w14:paraId="46F80919" w14:textId="77777777" w:rsidR="005F6CFA" w:rsidRPr="00304719" w:rsidRDefault="64067712" w:rsidP="02753CCE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>ORDEN DEL DÍA</w:t>
            </w:r>
          </w:p>
        </w:tc>
      </w:tr>
      <w:tr w:rsidR="007F119C" w:rsidRPr="007F119C" w14:paraId="1E2D7A6E" w14:textId="77777777" w:rsidTr="62E8A968">
        <w:trPr>
          <w:trHeight w:val="1200"/>
        </w:trPr>
        <w:tc>
          <w:tcPr>
            <w:tcW w:w="10490" w:type="dxa"/>
            <w:tcBorders>
              <w:left w:val="single" w:sz="12" w:space="0" w:color="auto"/>
              <w:right w:val="single" w:sz="12" w:space="0" w:color="auto"/>
            </w:tcBorders>
          </w:tcPr>
          <w:p w14:paraId="6BC18855" w14:textId="77777777" w:rsidR="00877E19" w:rsidRDefault="00877E19" w:rsidP="00877E19">
            <w:pPr>
              <w:tabs>
                <w:tab w:val="left" w:pos="8775"/>
              </w:tabs>
              <w:rPr>
                <w:rFonts w:ascii="Times New Roman" w:eastAsia="Times New Roman" w:hAnsi="Times New Roman"/>
                <w:color w:val="808080" w:themeColor="background1" w:themeShade="80"/>
                <w:spacing w:val="0"/>
                <w:sz w:val="20"/>
                <w:szCs w:val="20"/>
                <w:lang w:eastAsia="es-CO"/>
              </w:rPr>
            </w:pPr>
          </w:p>
          <w:p w14:paraId="23033733" w14:textId="77777777" w:rsidR="009A7FC6" w:rsidRDefault="009A7FC6" w:rsidP="009A7FC6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  <w:tab w:val="left" w:pos="830"/>
              </w:tabs>
              <w:rPr>
                <w:sz w:val="20"/>
              </w:rPr>
            </w:pPr>
            <w:r>
              <w:rPr>
                <w:sz w:val="20"/>
              </w:rPr>
              <w:t>Saludo</w:t>
            </w:r>
          </w:p>
          <w:p w14:paraId="4D695DDE" w14:textId="3E1C4ADD" w:rsidR="009A7FC6" w:rsidRDefault="0054405F" w:rsidP="009A7FC6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  <w:tab w:val="left" w:pos="830"/>
              </w:tabs>
              <w:rPr>
                <w:sz w:val="20"/>
              </w:rPr>
            </w:pPr>
            <w:r>
              <w:rPr>
                <w:sz w:val="20"/>
              </w:rPr>
              <w:t>Revisión requerimiento PAIF</w:t>
            </w:r>
          </w:p>
          <w:p w14:paraId="5E42EC48" w14:textId="3FB9C8DA" w:rsidR="009A7FC6" w:rsidRDefault="0054405F" w:rsidP="009A7FC6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  <w:tab w:val="left" w:pos="830"/>
              </w:tabs>
              <w:rPr>
                <w:sz w:val="20"/>
              </w:rPr>
            </w:pPr>
            <w:r>
              <w:rPr>
                <w:sz w:val="20"/>
              </w:rPr>
              <w:t>Conclusiones</w:t>
            </w:r>
          </w:p>
          <w:p w14:paraId="486F6FCE" w14:textId="77777777" w:rsidR="009A7FC6" w:rsidRDefault="009A7FC6" w:rsidP="009A7FC6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  <w:tab w:val="left" w:pos="830"/>
              </w:tabs>
              <w:rPr>
                <w:sz w:val="20"/>
              </w:rPr>
            </w:pPr>
            <w:r>
              <w:rPr>
                <w:sz w:val="20"/>
              </w:rPr>
              <w:t xml:space="preserve">Cierre </w:t>
            </w:r>
          </w:p>
          <w:p w14:paraId="72937647" w14:textId="4A128BE4" w:rsidR="009E5EDE" w:rsidRPr="00877E19" w:rsidRDefault="009E5EDE" w:rsidP="009A7FC6">
            <w:pPr>
              <w:pStyle w:val="Prrafodelista"/>
              <w:tabs>
                <w:tab w:val="left" w:pos="8775"/>
              </w:tabs>
              <w:rPr>
                <w:rFonts w:ascii="Times New Roman" w:eastAsia="Times New Roman" w:hAnsi="Times New Roman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</w:tr>
    </w:tbl>
    <w:p w14:paraId="56BD55C4" w14:textId="77777777" w:rsidR="005F6CFA" w:rsidRPr="007F119C" w:rsidRDefault="005F6CFA" w:rsidP="00CE6A13">
      <w:pPr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03"/>
      </w:tblGrid>
      <w:tr w:rsidR="005F6CFA" w:rsidRPr="007F119C" w14:paraId="0CDEF72E" w14:textId="77777777" w:rsidTr="00304719">
        <w:trPr>
          <w:tblHeader/>
        </w:trPr>
        <w:tc>
          <w:tcPr>
            <w:tcW w:w="1040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ABF8F" w:themeFill="accent6" w:themeFillTint="99"/>
            <w:vAlign w:val="center"/>
          </w:tcPr>
          <w:p w14:paraId="389024C2" w14:textId="6CF94A85" w:rsidR="005F6CFA" w:rsidRPr="007F119C" w:rsidRDefault="1CC1C7A4" w:rsidP="02753CCE">
            <w:pPr>
              <w:rPr>
                <w:rFonts w:ascii="Times New Roman" w:hAnsi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>CONCLUSIONES</w:t>
            </w:r>
          </w:p>
        </w:tc>
      </w:tr>
      <w:tr w:rsidR="007F119C" w:rsidRPr="007F119C" w14:paraId="580822CF" w14:textId="77777777" w:rsidTr="02753CCE">
        <w:trPr>
          <w:trHeight w:val="1617"/>
        </w:trPr>
        <w:tc>
          <w:tcPr>
            <w:tcW w:w="10403" w:type="dxa"/>
            <w:tcBorders>
              <w:left w:val="single" w:sz="12" w:space="0" w:color="auto"/>
              <w:right w:val="single" w:sz="12" w:space="0" w:color="auto"/>
            </w:tcBorders>
          </w:tcPr>
          <w:p w14:paraId="573C1ECD" w14:textId="77777777" w:rsidR="002329FC" w:rsidRDefault="002329FC" w:rsidP="002329FC">
            <w:pPr>
              <w:tabs>
                <w:tab w:val="left" w:pos="0"/>
              </w:tabs>
              <w:rPr>
                <w:rFonts w:ascii="Times New Roman" w:hAnsi="Times New Roman"/>
                <w:sz w:val="20"/>
                <w:szCs w:val="20"/>
              </w:rPr>
            </w:pPr>
          </w:p>
          <w:p w14:paraId="33D89706" w14:textId="77777777" w:rsidR="000308F9" w:rsidRPr="000308F9" w:rsidRDefault="000308F9" w:rsidP="000308F9">
            <w:pPr>
              <w:tabs>
                <w:tab w:val="left" w:pos="0"/>
              </w:tabs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</w:p>
          <w:tbl>
            <w:tblPr>
              <w:tblW w:w="0" w:type="auto"/>
              <w:tblInd w:w="60" w:type="dxa"/>
              <w:tblBorders>
                <w:top w:val="none" w:sz="6" w:space="0" w:color="auto"/>
                <w:left w:val="none" w:sz="6" w:space="0" w:color="auto"/>
                <w:bottom w:val="none" w:sz="6" w:space="0" w:color="auto"/>
                <w:right w:val="none" w:sz="6" w:space="0" w:color="auto"/>
              </w:tblBorders>
              <w:tblLook w:val="0000" w:firstRow="0" w:lastRow="0" w:firstColumn="0" w:lastColumn="0" w:noHBand="0" w:noVBand="0"/>
            </w:tblPr>
            <w:tblGrid>
              <w:gridCol w:w="10127"/>
            </w:tblGrid>
            <w:tr w:rsidR="000308F9" w:rsidRPr="000308F9" w14:paraId="07A5BDBF" w14:textId="77777777" w:rsidTr="00071666">
              <w:tblPrEx>
                <w:tblCellMar>
                  <w:top w:w="0" w:type="dxa"/>
                  <w:bottom w:w="0" w:type="dxa"/>
                </w:tblCellMar>
              </w:tblPrEx>
              <w:trPr>
                <w:trHeight w:val="4884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268C30" w14:textId="6F813C1D" w:rsidR="000308F9" w:rsidRDefault="000308F9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bCs/>
                      <w:sz w:val="20"/>
                      <w:szCs w:val="20"/>
                    </w:rPr>
                  </w:pPr>
                  <w:r w:rsidRPr="000308F9">
                    <w:rPr>
                      <w:rFonts w:ascii="Times New Roman" w:hAnsi="Times New Roman"/>
                      <w:b/>
                      <w:sz w:val="20"/>
                      <w:szCs w:val="20"/>
                    </w:rPr>
                    <w:t xml:space="preserve"> 1</w:t>
                  </w:r>
                  <w:r w:rsidRPr="000308F9">
                    <w:rPr>
                      <w:rFonts w:ascii="Times New Roman" w:hAnsi="Times New Roman"/>
                      <w:bCs/>
                      <w:sz w:val="20"/>
                      <w:szCs w:val="20"/>
                    </w:rPr>
                    <w:t xml:space="preserve">.Se da bienvenida a los participantes a la reunión, se socializa orden del día y se </w:t>
                  </w:r>
                  <w:r w:rsidRPr="002B27E5">
                    <w:rPr>
                      <w:rFonts w:ascii="Times New Roman" w:hAnsi="Times New Roman"/>
                      <w:bCs/>
                      <w:sz w:val="20"/>
                      <w:szCs w:val="20"/>
                    </w:rPr>
                    <w:t>inicia</w:t>
                  </w:r>
                  <w:r w:rsidRPr="000308F9">
                    <w:rPr>
                      <w:rFonts w:ascii="Times New Roman" w:hAnsi="Times New Roman"/>
                      <w:bCs/>
                      <w:sz w:val="20"/>
                      <w:szCs w:val="20"/>
                    </w:rPr>
                    <w:t xml:space="preserve"> la reunión. </w:t>
                  </w:r>
                </w:p>
                <w:p w14:paraId="388D2EFC" w14:textId="77777777" w:rsidR="000308F9" w:rsidRPr="000308F9" w:rsidRDefault="000308F9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bCs/>
                      <w:sz w:val="20"/>
                      <w:szCs w:val="20"/>
                    </w:rPr>
                  </w:pPr>
                </w:p>
                <w:p w14:paraId="7545640A" w14:textId="3D14E1F1" w:rsidR="002B27E5" w:rsidRDefault="000308F9" w:rsidP="00717324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bCs/>
                      <w:sz w:val="20"/>
                      <w:szCs w:val="20"/>
                    </w:rPr>
                  </w:pPr>
                  <w:r w:rsidRPr="000308F9">
                    <w:rPr>
                      <w:rFonts w:ascii="Times New Roman" w:hAnsi="Times New Roman"/>
                      <w:bCs/>
                      <w:sz w:val="20"/>
                      <w:szCs w:val="20"/>
                    </w:rPr>
                    <w:t>2.</w:t>
                  </w:r>
                  <w:r w:rsidR="00717324">
                    <w:rPr>
                      <w:rFonts w:ascii="Times New Roman" w:hAnsi="Times New Roman"/>
                      <w:bCs/>
                      <w:sz w:val="20"/>
                      <w:szCs w:val="20"/>
                    </w:rPr>
                    <w:t xml:space="preserve"> Revisión requerimiento PAIF</w:t>
                  </w:r>
                </w:p>
                <w:p w14:paraId="0127D9F3" w14:textId="77777777" w:rsidR="00717324" w:rsidRDefault="00717324" w:rsidP="00717324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bCs/>
                      <w:sz w:val="20"/>
                      <w:szCs w:val="20"/>
                    </w:rPr>
                  </w:pPr>
                </w:p>
                <w:p w14:paraId="7F3CF4DD" w14:textId="4C761E88" w:rsidR="00717324" w:rsidRDefault="00717324" w:rsidP="00717324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bCs/>
                      <w:sz w:val="20"/>
                      <w:szCs w:val="20"/>
                    </w:rPr>
                    <w:t xml:space="preserve">Se validación desde el equipo de desarrollo, se expone que la solicitud de desarrollo entregada por la subdirección técnica de lineamientos y políticas no es viable el desarrollo. </w:t>
                  </w:r>
                </w:p>
                <w:p w14:paraId="460F0A43" w14:textId="77777777" w:rsidR="00717324" w:rsidRDefault="00717324" w:rsidP="00717324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bCs/>
                      <w:sz w:val="20"/>
                      <w:szCs w:val="20"/>
                    </w:rPr>
                  </w:pPr>
                </w:p>
                <w:p w14:paraId="00D92746" w14:textId="3B518C12" w:rsidR="00717324" w:rsidRDefault="00717324" w:rsidP="00717324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bCs/>
                      <w:sz w:val="20"/>
                      <w:szCs w:val="20"/>
                    </w:rPr>
                    <w:t>Por lo anterior se sugiere.</w:t>
                  </w:r>
                </w:p>
                <w:p w14:paraId="77BE7BFF" w14:textId="77777777" w:rsidR="00717324" w:rsidRDefault="00717324" w:rsidP="00717324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bCs/>
                      <w:sz w:val="20"/>
                      <w:szCs w:val="20"/>
                    </w:rPr>
                  </w:pPr>
                </w:p>
                <w:p w14:paraId="002C463D" w14:textId="76CF364E" w:rsidR="00717324" w:rsidRDefault="00717324" w:rsidP="00717324">
                  <w:pPr>
                    <w:pStyle w:val="Prrafodelista"/>
                    <w:numPr>
                      <w:ilvl w:val="0"/>
                      <w:numId w:val="16"/>
                    </w:num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Realizar el desarrollo en un entorno diferente al SIMI actual-</w:t>
                  </w:r>
                </w:p>
                <w:p w14:paraId="296745B7" w14:textId="0B032F71" w:rsidR="00717324" w:rsidRDefault="00717324" w:rsidP="00717324">
                  <w:pPr>
                    <w:pStyle w:val="Prrafodelista"/>
                    <w:numPr>
                      <w:ilvl w:val="0"/>
                      <w:numId w:val="16"/>
                    </w:num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El PAIF no puede ser actualizado en tiempo real, por lo cual se actualizará con una fecha de corte.</w:t>
                  </w:r>
                </w:p>
                <w:p w14:paraId="4FA5F54B" w14:textId="5245E0AE" w:rsidR="00717324" w:rsidRDefault="00717324" w:rsidP="00717324">
                  <w:pPr>
                    <w:pStyle w:val="Prrafodelista"/>
                    <w:numPr>
                      <w:ilvl w:val="0"/>
                      <w:numId w:val="16"/>
                    </w:num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 xml:space="preserve">El PAIF se mostrará como una historia de vida por lo cual visualizará la trazabilidad de los datos anexados. </w:t>
                  </w:r>
                </w:p>
                <w:p w14:paraId="10D4145E" w14:textId="6D7F5516" w:rsidR="00717324" w:rsidRDefault="00717324" w:rsidP="00717324">
                  <w:pPr>
                    <w:pStyle w:val="Prrafodelista"/>
                    <w:numPr>
                      <w:ilvl w:val="0"/>
                      <w:numId w:val="16"/>
                    </w:num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Mostraría los datos del NNAJ</w:t>
                  </w:r>
                </w:p>
                <w:p w14:paraId="0928E86B" w14:textId="1009A57A" w:rsidR="00717324" w:rsidRDefault="00717324" w:rsidP="00717324">
                  <w:pPr>
                    <w:pStyle w:val="Prrafodelista"/>
                    <w:numPr>
                      <w:ilvl w:val="0"/>
                      <w:numId w:val="16"/>
                    </w:num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Trasladará información relevante de los formularios de acuerdo con lo establecido por el equipo de trabajo.</w:t>
                  </w:r>
                </w:p>
                <w:p w14:paraId="1D6D477D" w14:textId="77777777" w:rsidR="00717324" w:rsidRDefault="00717324" w:rsidP="00717324">
                  <w:pPr>
                    <w:pStyle w:val="Prrafodelista"/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14:paraId="6344D2B1" w14:textId="47BC3428" w:rsidR="00717324" w:rsidRPr="00717324" w:rsidRDefault="00717324" w:rsidP="00717324">
                  <w:pPr>
                    <w:pStyle w:val="Prrafodelista"/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Se muestra propuesta de desarrollo.</w:t>
                  </w:r>
                </w:p>
                <w:p w14:paraId="00DF8764" w14:textId="38A6ECC0" w:rsidR="002B27E5" w:rsidRDefault="002B27E5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 w:rsidRPr="002B27E5">
                    <w:rPr>
                      <w:rFonts w:ascii="Times New Roman" w:hAnsi="Times New Roman"/>
                      <w:sz w:val="20"/>
                      <w:szCs w:val="20"/>
                    </w:rPr>
                    <w:drawing>
                      <wp:inline distT="0" distB="0" distL="0" distR="0" wp14:anchorId="76D55C09" wp14:editId="7238C0C0">
                        <wp:extent cx="6693535" cy="3489960"/>
                        <wp:effectExtent l="0" t="0" r="0" b="0"/>
                        <wp:docPr id="7" name="Imagen 6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27098850-BBAE-1F6E-D117-E64B6B483559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Imagen 6">
                                  <a:extLst>
                                    <a:ext uri="{FF2B5EF4-FFF2-40B4-BE49-F238E27FC236}">
                                      <a16:creationId xmlns:a16="http://schemas.microsoft.com/office/drawing/2014/main" id="{27098850-BBAE-1F6E-D117-E64B6B483559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/>
                                <a:srcRect b="3526"/>
                                <a:stretch/>
                              </pic:blipFill>
                              <pic:spPr>
                                <a:xfrm>
                                  <a:off x="0" y="0"/>
                                  <a:ext cx="6693535" cy="3489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EE530A" w14:textId="1334B2E5" w:rsidR="002B27E5" w:rsidRDefault="002B27E5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 w:rsidRPr="002B27E5">
                    <w:rPr>
                      <w:rFonts w:ascii="Times New Roman" w:hAnsi="Times New Roman"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67BFA72C" wp14:editId="6DB83019">
                        <wp:extent cx="6693535" cy="3257550"/>
                        <wp:effectExtent l="0" t="0" r="0" b="0"/>
                        <wp:docPr id="1139610298" name="Imagen 1139610298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3E6BB510-E046-6758-C9E1-9F855046ED2D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Imagen 6">
                                  <a:extLst>
                                    <a:ext uri="{FF2B5EF4-FFF2-40B4-BE49-F238E27FC236}">
                                      <a16:creationId xmlns:a16="http://schemas.microsoft.com/office/drawing/2014/main" id="{3E6BB510-E046-6758-C9E1-9F855046ED2D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/>
                                <a:srcRect b="1937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693535" cy="3257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1CA11AC" w14:textId="77777777" w:rsidR="002B27E5" w:rsidRDefault="002B27E5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14:paraId="4E013C1F" w14:textId="78956F0C" w:rsidR="00717324" w:rsidRDefault="00717324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Tal como se ilustran en las imágenes anteriores se debe tener una trazabilidad del proceso.</w:t>
                  </w:r>
                </w:p>
                <w:p w14:paraId="7F3C68C3" w14:textId="77777777" w:rsidR="002B27E5" w:rsidRDefault="002B27E5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14:paraId="46C1F41E" w14:textId="4FE57CFB" w:rsidR="002B27E5" w:rsidRDefault="002B27E5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 xml:space="preserve">4. Conclusiones </w:t>
                  </w:r>
                </w:p>
                <w:p w14:paraId="3F8B1F7F" w14:textId="77777777" w:rsidR="002B27E5" w:rsidRDefault="002B27E5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14:paraId="3B81FF8F" w14:textId="4A941F15" w:rsidR="002B27E5" w:rsidRDefault="00717324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Es necesario actualizar la solicitud de desarrollo.</w:t>
                  </w:r>
                </w:p>
                <w:p w14:paraId="58375B70" w14:textId="0EDE5263" w:rsidR="00717324" w:rsidRDefault="00717324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Se establecerá que información se requiere en el sistema.</w:t>
                  </w:r>
                </w:p>
                <w:p w14:paraId="0A4D280B" w14:textId="6BB7ED1F" w:rsidR="00717324" w:rsidRDefault="00717324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Se anexará a la solicitud una hoja resumen de las líneas base planteadas.</w:t>
                  </w:r>
                </w:p>
                <w:p w14:paraId="3F0BB11E" w14:textId="78333B2E" w:rsidR="00717324" w:rsidRDefault="00717324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Es necesario establecer el seguimiento al PAIF.</w:t>
                  </w:r>
                </w:p>
                <w:p w14:paraId="1E6B99ED" w14:textId="2FD51F0C" w:rsidR="00717324" w:rsidRDefault="00717324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 xml:space="preserve">Se anexará a la solicitud de desarrollo una administración para establecer las líneas de acción asociadas a la variable y líneas base. </w:t>
                  </w:r>
                </w:p>
                <w:p w14:paraId="23E13417" w14:textId="77777777" w:rsidR="00717324" w:rsidRPr="002B27E5" w:rsidRDefault="00717324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14:paraId="2ABF4ACF" w14:textId="77777777" w:rsidR="000308F9" w:rsidRPr="000308F9" w:rsidRDefault="000308F9" w:rsidP="000308F9">
                  <w:pPr>
                    <w:tabs>
                      <w:tab w:val="left" w:pos="0"/>
                    </w:tabs>
                    <w:jc w:val="both"/>
                    <w:rPr>
                      <w:rFonts w:ascii="Times New Roman" w:hAnsi="Times New Roman"/>
                      <w:b/>
                      <w:sz w:val="20"/>
                      <w:szCs w:val="20"/>
                    </w:rPr>
                  </w:pPr>
                </w:p>
              </w:tc>
            </w:tr>
          </w:tbl>
          <w:p w14:paraId="60BD44E0" w14:textId="56B73EB0" w:rsidR="00877E19" w:rsidRPr="00877E19" w:rsidRDefault="00877E19" w:rsidP="00877E19">
            <w:pPr>
              <w:tabs>
                <w:tab w:val="left" w:pos="0"/>
              </w:tabs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</w:tbl>
    <w:p w14:paraId="585424B4" w14:textId="77777777" w:rsidR="002329FC" w:rsidRDefault="002329FC"/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03"/>
      </w:tblGrid>
      <w:tr w:rsidR="007F119C" w:rsidRPr="007F119C" w14:paraId="7D71CC07" w14:textId="77777777" w:rsidTr="00304719">
        <w:trPr>
          <w:trHeight w:val="229"/>
        </w:trPr>
        <w:tc>
          <w:tcPr>
            <w:tcW w:w="1040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ABF8F" w:themeFill="accent6" w:themeFillTint="99"/>
            <w:vAlign w:val="center"/>
          </w:tcPr>
          <w:p w14:paraId="155BCA6F" w14:textId="72886C23" w:rsidR="007F119C" w:rsidRPr="007F119C" w:rsidRDefault="1CC1C7A4" w:rsidP="02753CCE">
            <w:pPr>
              <w:tabs>
                <w:tab w:val="left" w:pos="8775"/>
              </w:tabs>
              <w:rPr>
                <w:rFonts w:ascii="Times New Roman" w:hAnsi="Times New Roman"/>
                <w:color w:val="FFFFFF" w:themeColor="background1"/>
                <w:sz w:val="20"/>
                <w:szCs w:val="20"/>
              </w:rPr>
            </w:pPr>
            <w:r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>ANEXOS</w:t>
            </w:r>
          </w:p>
        </w:tc>
      </w:tr>
      <w:tr w:rsidR="007F119C" w:rsidRPr="007F119C" w14:paraId="7BF2CEF4" w14:textId="77777777" w:rsidTr="002B27E5">
        <w:trPr>
          <w:trHeight w:val="191"/>
        </w:trPr>
        <w:tc>
          <w:tcPr>
            <w:tcW w:w="1040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BF1608" w14:textId="77777777" w:rsidR="007F119C" w:rsidRDefault="00FB51E7" w:rsidP="000B2A0F">
            <w:pPr>
              <w:tabs>
                <w:tab w:val="left" w:pos="8775"/>
              </w:tabs>
              <w:rPr>
                <w:rFonts w:ascii="Times New Roman" w:eastAsia="Times New Roman" w:hAnsi="Times New Roman"/>
                <w:color w:val="808080" w:themeColor="background1" w:themeShade="80"/>
                <w:spacing w:val="0"/>
                <w:sz w:val="20"/>
                <w:szCs w:val="20"/>
                <w:lang w:eastAsia="es-CO"/>
              </w:rPr>
            </w:pPr>
            <w:r w:rsidRPr="00FB51E7">
              <w:rPr>
                <w:rFonts w:ascii="Times New Roman" w:eastAsia="Times New Roman" w:hAnsi="Times New Roman"/>
                <w:color w:val="808080" w:themeColor="background1" w:themeShade="80"/>
                <w:spacing w:val="0"/>
                <w:sz w:val="20"/>
                <w:szCs w:val="20"/>
                <w:lang w:eastAsia="es-CO"/>
              </w:rPr>
              <w:drawing>
                <wp:inline distT="0" distB="0" distL="0" distR="0" wp14:anchorId="3DE5A74D" wp14:editId="28052859">
                  <wp:extent cx="5369560" cy="2768576"/>
                  <wp:effectExtent l="0" t="0" r="2540" b="0"/>
                  <wp:docPr id="1910245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2459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804" cy="2774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8C537" w14:textId="40595383" w:rsidR="00FB51E7" w:rsidRPr="00FA0F1F" w:rsidRDefault="00FB51E7" w:rsidP="000B2A0F">
            <w:pPr>
              <w:tabs>
                <w:tab w:val="left" w:pos="8775"/>
              </w:tabs>
              <w:rPr>
                <w:rFonts w:ascii="Times New Roman" w:eastAsia="Times New Roman" w:hAnsi="Times New Roman"/>
                <w:color w:val="808080" w:themeColor="background1" w:themeShade="80"/>
                <w:spacing w:val="0"/>
                <w:sz w:val="20"/>
                <w:szCs w:val="20"/>
                <w:lang w:eastAsia="es-CO"/>
              </w:rPr>
            </w:pPr>
          </w:p>
        </w:tc>
      </w:tr>
    </w:tbl>
    <w:p w14:paraId="11AD223B" w14:textId="77777777" w:rsidR="005F6CFA" w:rsidRPr="007F119C" w:rsidRDefault="005F6CFA" w:rsidP="00CE6A13">
      <w:pPr>
        <w:rPr>
          <w:rFonts w:ascii="Times New Roman" w:hAnsi="Times New Roman"/>
          <w:sz w:val="20"/>
          <w:szCs w:val="20"/>
        </w:rPr>
      </w:pPr>
    </w:p>
    <w:tbl>
      <w:tblPr>
        <w:tblW w:w="10505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1134"/>
        <w:gridCol w:w="1418"/>
        <w:gridCol w:w="1276"/>
        <w:gridCol w:w="3260"/>
      </w:tblGrid>
      <w:tr w:rsidR="00003188" w:rsidRPr="00003188" w14:paraId="3676E208" w14:textId="77777777" w:rsidTr="00304719">
        <w:trPr>
          <w:trHeight w:val="300"/>
        </w:trPr>
        <w:tc>
          <w:tcPr>
            <w:tcW w:w="10505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ABF8F" w:themeFill="accent6" w:themeFillTint="99"/>
            <w:vAlign w:val="center"/>
            <w:hideMark/>
          </w:tcPr>
          <w:p w14:paraId="7D3D5F1D" w14:textId="77777777" w:rsidR="00003188" w:rsidRPr="00003188" w:rsidRDefault="6A6D0D76" w:rsidP="02753CCE">
            <w:pPr>
              <w:jc w:val="center"/>
              <w:rPr>
                <w:rFonts w:ascii="Times New Roman" w:eastAsia="Times New Roman" w:hAnsi="Times New Roman"/>
                <w:b/>
                <w:bCs/>
                <w:color w:val="FFFFFF" w:themeColor="background1"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 xml:space="preserve">PROXIMA REUNIÓN </w:t>
            </w:r>
          </w:p>
        </w:tc>
      </w:tr>
      <w:tr w:rsidR="00003188" w:rsidRPr="00003188" w14:paraId="3F39049B" w14:textId="77777777" w:rsidTr="00304719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  <w:hideMark/>
          </w:tcPr>
          <w:p w14:paraId="09CA288C" w14:textId="77777777" w:rsidR="00003188" w:rsidRPr="00003188" w:rsidRDefault="6A6D0D76" w:rsidP="02753CCE">
            <w:pPr>
              <w:rPr>
                <w:rFonts w:ascii="Times New Roman" w:eastAsia="Times New Roman" w:hAnsi="Times New Roman"/>
                <w:b/>
                <w:bCs/>
                <w:color w:val="FFFFFF" w:themeColor="background1"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FECHA: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823BF5" w14:textId="49C0E5C5" w:rsidR="00003188" w:rsidRPr="00003188" w:rsidRDefault="00FB51E7" w:rsidP="00003188">
            <w:pPr>
              <w:rPr>
                <w:rFonts w:ascii="Times New Roman" w:eastAsia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es-CO"/>
              </w:rPr>
              <w:t>N/A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  <w:hideMark/>
          </w:tcPr>
          <w:p w14:paraId="3E42E937" w14:textId="77777777" w:rsidR="00003188" w:rsidRPr="00003188" w:rsidRDefault="6A6D0D76" w:rsidP="02753CCE">
            <w:pPr>
              <w:rPr>
                <w:rFonts w:ascii="Times New Roman" w:eastAsia="Times New Roman" w:hAnsi="Times New Roman"/>
                <w:b/>
                <w:bCs/>
                <w:color w:val="FFFFFF" w:themeColor="background1"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HORA: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F9BA33" w14:textId="25231CB1" w:rsidR="00003188" w:rsidRPr="00003188" w:rsidRDefault="00003188" w:rsidP="00003188">
            <w:pPr>
              <w:rPr>
                <w:rFonts w:ascii="Times New Roman" w:eastAsia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es-CO"/>
              </w:rPr>
            </w:pPr>
            <w:r w:rsidRPr="00003188">
              <w:rPr>
                <w:rFonts w:ascii="Times New Roman" w:eastAsia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es-CO"/>
              </w:rPr>
              <w:t> </w:t>
            </w:r>
            <w:r w:rsidR="00FB51E7">
              <w:rPr>
                <w:rFonts w:ascii="Times New Roman" w:eastAsia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es-CO"/>
              </w:rPr>
              <w:t>N/A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  <w:hideMark/>
          </w:tcPr>
          <w:p w14:paraId="3268FA7D" w14:textId="77777777" w:rsidR="00003188" w:rsidRPr="00003188" w:rsidRDefault="6A6D0D76" w:rsidP="02753CCE">
            <w:pPr>
              <w:rPr>
                <w:rFonts w:ascii="Times New Roman" w:eastAsia="Times New Roman" w:hAnsi="Times New Roman"/>
                <w:b/>
                <w:bCs/>
                <w:color w:val="FFFFFF" w:themeColor="background1"/>
                <w:spacing w:val="0"/>
                <w:sz w:val="20"/>
                <w:szCs w:val="20"/>
                <w:lang w:eastAsia="es-CO"/>
              </w:rPr>
            </w:pPr>
            <w:r w:rsidRPr="00304719">
              <w:rPr>
                <w:rFonts w:ascii="Times New Roman" w:eastAsia="Times New Roman" w:hAnsi="Times New Roman"/>
                <w:b/>
                <w:bCs/>
                <w:spacing w:val="0"/>
                <w:sz w:val="20"/>
                <w:szCs w:val="20"/>
                <w:lang w:eastAsia="es-CO"/>
              </w:rPr>
              <w:t>LUGAR:</w:t>
            </w:r>
            <w:r w:rsidRPr="00304719">
              <w:rPr>
                <w:rFonts w:ascii="Times New Roman" w:eastAsia="Times New Roman" w:hAnsi="Times New Roman"/>
                <w:spacing w:val="0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5E5D96" w14:textId="4411A9F9" w:rsidR="00003188" w:rsidRPr="00474283" w:rsidRDefault="00FB51E7" w:rsidP="00003188">
            <w:pPr>
              <w:rPr>
                <w:rFonts w:ascii="Calibri" w:eastAsia="Times New Roman" w:hAnsi="Calibri"/>
                <w:b/>
                <w:color w:val="000000"/>
                <w:spacing w:val="0"/>
                <w:sz w:val="22"/>
                <w:lang w:eastAsia="es-CO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es-CO"/>
              </w:rPr>
              <w:t>N/A</w:t>
            </w:r>
          </w:p>
        </w:tc>
      </w:tr>
    </w:tbl>
    <w:p w14:paraId="24C60FFF" w14:textId="77777777" w:rsidR="00363C49" w:rsidRPr="007F119C" w:rsidRDefault="00363C49" w:rsidP="00CE6A13">
      <w:pPr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30"/>
        <w:gridCol w:w="2835"/>
        <w:gridCol w:w="1888"/>
        <w:gridCol w:w="1550"/>
      </w:tblGrid>
      <w:tr w:rsidR="005F6CFA" w:rsidRPr="007F119C" w14:paraId="6247A5F1" w14:textId="77777777" w:rsidTr="00304719">
        <w:trPr>
          <w:trHeight w:val="414"/>
        </w:trPr>
        <w:tc>
          <w:tcPr>
            <w:tcW w:w="4130" w:type="dxa"/>
            <w:tcBorders>
              <w:top w:val="single" w:sz="12" w:space="0" w:color="auto"/>
              <w:left w:val="single" w:sz="12" w:space="0" w:color="auto"/>
            </w:tcBorders>
            <w:shd w:val="clear" w:color="auto" w:fill="FABF8F" w:themeFill="accent6" w:themeFillTint="99"/>
            <w:vAlign w:val="center"/>
          </w:tcPr>
          <w:p w14:paraId="2B274227" w14:textId="77777777" w:rsidR="005F6CFA" w:rsidRPr="00304719" w:rsidRDefault="24A40F8A" w:rsidP="02753CCE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>COMPROMISO</w:t>
            </w:r>
          </w:p>
        </w:tc>
        <w:tc>
          <w:tcPr>
            <w:tcW w:w="2835" w:type="dxa"/>
            <w:tcBorders>
              <w:top w:val="single" w:sz="12" w:space="0" w:color="auto"/>
            </w:tcBorders>
            <w:shd w:val="clear" w:color="auto" w:fill="FABF8F" w:themeFill="accent6" w:themeFillTint="99"/>
            <w:vAlign w:val="center"/>
          </w:tcPr>
          <w:p w14:paraId="1C2193BC" w14:textId="77777777" w:rsidR="005F6CFA" w:rsidRPr="00304719" w:rsidRDefault="24A40F8A" w:rsidP="02753CCE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>RESPONSABLE</w:t>
            </w:r>
          </w:p>
        </w:tc>
        <w:tc>
          <w:tcPr>
            <w:tcW w:w="1888" w:type="dxa"/>
            <w:tcBorders>
              <w:top w:val="single" w:sz="12" w:space="0" w:color="auto"/>
            </w:tcBorders>
            <w:shd w:val="clear" w:color="auto" w:fill="FABF8F" w:themeFill="accent6" w:themeFillTint="99"/>
            <w:vAlign w:val="center"/>
          </w:tcPr>
          <w:p w14:paraId="4F2D444D" w14:textId="2F5C3F55" w:rsidR="005F6CFA" w:rsidRPr="00304719" w:rsidRDefault="6A6D0D76" w:rsidP="02753CCE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FECHA LÍMITE DE </w:t>
            </w:r>
            <w:r w:rsidR="24A40F8A"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>PLAZO</w:t>
            </w:r>
          </w:p>
        </w:tc>
        <w:tc>
          <w:tcPr>
            <w:tcW w:w="1550" w:type="dxa"/>
            <w:tcBorders>
              <w:top w:val="single" w:sz="12" w:space="0" w:color="auto"/>
              <w:right w:val="single" w:sz="12" w:space="0" w:color="auto"/>
            </w:tcBorders>
            <w:shd w:val="clear" w:color="auto" w:fill="FABF8F" w:themeFill="accent6" w:themeFillTint="99"/>
            <w:vAlign w:val="center"/>
          </w:tcPr>
          <w:p w14:paraId="16A20FDF" w14:textId="77777777" w:rsidR="005F6CFA" w:rsidRPr="00304719" w:rsidRDefault="24A40F8A" w:rsidP="02753CCE">
            <w:pPr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304719">
              <w:rPr>
                <w:rFonts w:ascii="Times New Roman" w:hAnsi="Times New Roman"/>
                <w:b/>
                <w:bCs/>
                <w:sz w:val="20"/>
                <w:szCs w:val="20"/>
              </w:rPr>
              <w:t>ESTADO</w:t>
            </w:r>
          </w:p>
        </w:tc>
      </w:tr>
      <w:tr w:rsidR="00FB51E7" w:rsidRPr="007F119C" w14:paraId="009A6194" w14:textId="77777777" w:rsidTr="02753CCE">
        <w:trPr>
          <w:trHeight w:val="689"/>
        </w:trPr>
        <w:tc>
          <w:tcPr>
            <w:tcW w:w="4130" w:type="dxa"/>
            <w:tcBorders>
              <w:left w:val="single" w:sz="12" w:space="0" w:color="auto"/>
            </w:tcBorders>
            <w:vAlign w:val="center"/>
          </w:tcPr>
          <w:p w14:paraId="52F9A1C9" w14:textId="213FEC37" w:rsidR="00FB51E7" w:rsidRPr="007F119C" w:rsidRDefault="00FB51E7" w:rsidP="00FB51E7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Generar nueva actualización solicitud de desarrollo</w:t>
            </w:r>
          </w:p>
        </w:tc>
        <w:tc>
          <w:tcPr>
            <w:tcW w:w="2835" w:type="dxa"/>
            <w:vAlign w:val="center"/>
          </w:tcPr>
          <w:p w14:paraId="6D0E783A" w14:textId="47CC152B" w:rsidR="00FB51E7" w:rsidRPr="007F119C" w:rsidRDefault="00FB51E7" w:rsidP="00FB51E7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Yenny Corzo</w:t>
            </w:r>
          </w:p>
        </w:tc>
        <w:tc>
          <w:tcPr>
            <w:tcW w:w="1888" w:type="dxa"/>
            <w:vAlign w:val="center"/>
          </w:tcPr>
          <w:p w14:paraId="5F273F15" w14:textId="0270AE85" w:rsidR="00FB51E7" w:rsidRPr="007F119C" w:rsidRDefault="00FB51E7" w:rsidP="00FB51E7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Inmediato</w:t>
            </w:r>
          </w:p>
        </w:tc>
        <w:tc>
          <w:tcPr>
            <w:tcW w:w="1550" w:type="dxa"/>
            <w:tcBorders>
              <w:right w:val="single" w:sz="12" w:space="0" w:color="auto"/>
            </w:tcBorders>
            <w:vAlign w:val="center"/>
          </w:tcPr>
          <w:p w14:paraId="7FABE5C3" w14:textId="77777777" w:rsidR="00FB51E7" w:rsidRPr="007F119C" w:rsidRDefault="00FB51E7" w:rsidP="00FB51E7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F119C">
              <w:rPr>
                <w:rFonts w:ascii="Times New Roman" w:hAnsi="Times New Roman"/>
                <w:sz w:val="20"/>
                <w:szCs w:val="20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F119C">
              <w:rPr>
                <w:rFonts w:ascii="Times New Roman" w:hAnsi="Times New Roman"/>
                <w:sz w:val="20"/>
                <w:szCs w:val="20"/>
              </w:rPr>
              <w:instrText xml:space="preserve"> FORMCHECKBOX </w:instrText>
            </w:r>
            <w:r>
              <w:rPr>
                <w:rFonts w:ascii="Times New Roman" w:hAnsi="Times New Roman"/>
                <w:sz w:val="20"/>
                <w:szCs w:val="20"/>
              </w:rPr>
            </w:r>
            <w:r>
              <w:rPr>
                <w:rFonts w:ascii="Times New Roman" w:hAnsi="Times New Roman"/>
                <w:sz w:val="20"/>
                <w:szCs w:val="20"/>
              </w:rPr>
              <w:fldChar w:fldCharType="separate"/>
            </w:r>
            <w:r w:rsidRPr="007F119C">
              <w:rPr>
                <w:rFonts w:ascii="Times New Roman" w:hAnsi="Times New Roman"/>
                <w:sz w:val="20"/>
                <w:szCs w:val="20"/>
              </w:rPr>
              <w:fldChar w:fldCharType="end"/>
            </w:r>
            <w:r w:rsidRPr="007F119C">
              <w:rPr>
                <w:rFonts w:ascii="Times New Roman" w:hAnsi="Times New Roman"/>
                <w:sz w:val="20"/>
                <w:szCs w:val="20"/>
              </w:rPr>
              <w:t xml:space="preserve">Ok  </w:t>
            </w:r>
            <w:r w:rsidRPr="007F119C">
              <w:rPr>
                <w:rFonts w:ascii="Times New Roman" w:hAnsi="Times New Roman"/>
                <w:sz w:val="20"/>
                <w:szCs w:val="20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F119C">
              <w:rPr>
                <w:rFonts w:ascii="Times New Roman" w:hAnsi="Times New Roman"/>
                <w:sz w:val="20"/>
                <w:szCs w:val="20"/>
              </w:rPr>
              <w:instrText xml:space="preserve"> FORMCHECKBOX </w:instrText>
            </w:r>
            <w:r>
              <w:rPr>
                <w:rFonts w:ascii="Times New Roman" w:hAnsi="Times New Roman"/>
                <w:sz w:val="20"/>
                <w:szCs w:val="20"/>
              </w:rPr>
            </w:r>
            <w:r>
              <w:rPr>
                <w:rFonts w:ascii="Times New Roman" w:hAnsi="Times New Roman"/>
                <w:sz w:val="20"/>
                <w:szCs w:val="20"/>
              </w:rPr>
              <w:fldChar w:fldCharType="separate"/>
            </w:r>
            <w:r w:rsidRPr="007F119C">
              <w:rPr>
                <w:rFonts w:ascii="Times New Roman" w:hAnsi="Times New Roman"/>
                <w:sz w:val="20"/>
                <w:szCs w:val="20"/>
              </w:rPr>
              <w:fldChar w:fldCharType="end"/>
            </w:r>
            <w:r w:rsidRPr="007F119C">
              <w:rPr>
                <w:rFonts w:ascii="Times New Roman" w:hAnsi="Times New Roman"/>
                <w:sz w:val="20"/>
                <w:szCs w:val="20"/>
              </w:rPr>
              <w:t>R</w:t>
            </w:r>
          </w:p>
        </w:tc>
      </w:tr>
      <w:tr w:rsidR="002B27E5" w:rsidRPr="007F119C" w14:paraId="30E36483" w14:textId="77777777" w:rsidTr="02753CCE">
        <w:trPr>
          <w:trHeight w:val="629"/>
        </w:trPr>
        <w:tc>
          <w:tcPr>
            <w:tcW w:w="4130" w:type="dxa"/>
            <w:tcBorders>
              <w:left w:val="single" w:sz="12" w:space="0" w:color="auto"/>
            </w:tcBorders>
            <w:vAlign w:val="center"/>
          </w:tcPr>
          <w:p w14:paraId="3D9E286F" w14:textId="05729E4B" w:rsidR="002B27E5" w:rsidRPr="007F119C" w:rsidRDefault="002B27E5" w:rsidP="002B27E5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Generar acta </w:t>
            </w:r>
          </w:p>
        </w:tc>
        <w:tc>
          <w:tcPr>
            <w:tcW w:w="2835" w:type="dxa"/>
            <w:vAlign w:val="center"/>
          </w:tcPr>
          <w:p w14:paraId="7781F09B" w14:textId="05812C92" w:rsidR="002B27E5" w:rsidRPr="007F119C" w:rsidRDefault="002B27E5" w:rsidP="002B27E5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Yenny Corzo</w:t>
            </w:r>
          </w:p>
        </w:tc>
        <w:tc>
          <w:tcPr>
            <w:tcW w:w="1888" w:type="dxa"/>
            <w:vAlign w:val="center"/>
          </w:tcPr>
          <w:p w14:paraId="4EF85E26" w14:textId="47978474" w:rsidR="002B27E5" w:rsidRPr="007F119C" w:rsidRDefault="002B27E5" w:rsidP="002B27E5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Inmediato</w:t>
            </w:r>
          </w:p>
        </w:tc>
        <w:tc>
          <w:tcPr>
            <w:tcW w:w="1550" w:type="dxa"/>
            <w:tcBorders>
              <w:right w:val="single" w:sz="12" w:space="0" w:color="auto"/>
            </w:tcBorders>
            <w:vAlign w:val="center"/>
          </w:tcPr>
          <w:p w14:paraId="2940AAC1" w14:textId="77777777" w:rsidR="002B27E5" w:rsidRPr="007F119C" w:rsidRDefault="002B27E5" w:rsidP="002B27E5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F119C">
              <w:rPr>
                <w:rFonts w:ascii="Times New Roman" w:hAnsi="Times New Roman"/>
                <w:sz w:val="20"/>
                <w:szCs w:val="20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F119C">
              <w:rPr>
                <w:rFonts w:ascii="Times New Roman" w:hAnsi="Times New Roman"/>
                <w:sz w:val="20"/>
                <w:szCs w:val="20"/>
              </w:rPr>
              <w:instrText xml:space="preserve"> FORMCHECKBOX </w:instrText>
            </w:r>
            <w:r>
              <w:rPr>
                <w:rFonts w:ascii="Times New Roman" w:hAnsi="Times New Roman"/>
                <w:sz w:val="20"/>
                <w:szCs w:val="20"/>
              </w:rPr>
            </w:r>
            <w:r>
              <w:rPr>
                <w:rFonts w:ascii="Times New Roman" w:hAnsi="Times New Roman"/>
                <w:sz w:val="20"/>
                <w:szCs w:val="20"/>
              </w:rPr>
              <w:fldChar w:fldCharType="separate"/>
            </w:r>
            <w:r w:rsidRPr="007F119C">
              <w:rPr>
                <w:rFonts w:ascii="Times New Roman" w:hAnsi="Times New Roman"/>
                <w:sz w:val="20"/>
                <w:szCs w:val="20"/>
              </w:rPr>
              <w:fldChar w:fldCharType="end"/>
            </w:r>
            <w:r w:rsidRPr="007F119C">
              <w:rPr>
                <w:rFonts w:ascii="Times New Roman" w:hAnsi="Times New Roman"/>
                <w:sz w:val="20"/>
                <w:szCs w:val="20"/>
              </w:rPr>
              <w:t xml:space="preserve">Ok  </w:t>
            </w:r>
            <w:r w:rsidRPr="007F119C">
              <w:rPr>
                <w:rFonts w:ascii="Times New Roman" w:hAnsi="Times New Roman"/>
                <w:sz w:val="20"/>
                <w:szCs w:val="20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F119C">
              <w:rPr>
                <w:rFonts w:ascii="Times New Roman" w:hAnsi="Times New Roman"/>
                <w:sz w:val="20"/>
                <w:szCs w:val="20"/>
              </w:rPr>
              <w:instrText xml:space="preserve"> FORMCHECKBOX </w:instrText>
            </w:r>
            <w:r>
              <w:rPr>
                <w:rFonts w:ascii="Times New Roman" w:hAnsi="Times New Roman"/>
                <w:sz w:val="20"/>
                <w:szCs w:val="20"/>
              </w:rPr>
            </w:r>
            <w:r>
              <w:rPr>
                <w:rFonts w:ascii="Times New Roman" w:hAnsi="Times New Roman"/>
                <w:sz w:val="20"/>
                <w:szCs w:val="20"/>
              </w:rPr>
              <w:fldChar w:fldCharType="separate"/>
            </w:r>
            <w:r w:rsidRPr="007F119C">
              <w:rPr>
                <w:rFonts w:ascii="Times New Roman" w:hAnsi="Times New Roman"/>
                <w:sz w:val="20"/>
                <w:szCs w:val="20"/>
              </w:rPr>
              <w:fldChar w:fldCharType="end"/>
            </w:r>
            <w:r w:rsidRPr="007F119C">
              <w:rPr>
                <w:rFonts w:ascii="Times New Roman" w:hAnsi="Times New Roman"/>
                <w:sz w:val="20"/>
                <w:szCs w:val="20"/>
              </w:rPr>
              <w:t>R</w:t>
            </w:r>
          </w:p>
        </w:tc>
      </w:tr>
    </w:tbl>
    <w:p w14:paraId="78F445C1" w14:textId="0EAF6D68" w:rsidR="00667753" w:rsidRDefault="00FB51E7" w:rsidP="00CE6A13">
      <w:pPr>
        <w:rPr>
          <w:rFonts w:ascii="Times New Roman" w:hAnsi="Times New Roman"/>
          <w:sz w:val="20"/>
          <w:szCs w:val="20"/>
        </w:rPr>
      </w:pPr>
      <w:r w:rsidRPr="007F119C">
        <w:rPr>
          <w:rFonts w:ascii="Times New Roman" w:hAnsi="Times New Roman"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494588F" wp14:editId="59AEB436">
                <wp:simplePos x="0" y="0"/>
                <wp:positionH relativeFrom="column">
                  <wp:posOffset>3810</wp:posOffset>
                </wp:positionH>
                <wp:positionV relativeFrom="paragraph">
                  <wp:posOffset>79374</wp:posOffset>
                </wp:positionV>
                <wp:extent cx="3200400" cy="1362075"/>
                <wp:effectExtent l="0" t="0" r="19050" b="28575"/>
                <wp:wrapNone/>
                <wp:docPr id="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3620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01F5BE3" w14:textId="37E3D4CC" w:rsidR="00B667FB" w:rsidRDefault="00B667F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A46C5BB" w14:textId="77777777" w:rsidR="00FB51E7" w:rsidRPr="00A653A7" w:rsidRDefault="00FB51E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4E14BC9A" w14:textId="77777777" w:rsidR="00B667FB" w:rsidRDefault="00B667F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B667F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Firma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: ________________________________</w:t>
                            </w:r>
                          </w:p>
                          <w:p w14:paraId="0C942F13" w14:textId="77777777" w:rsidR="00B667FB" w:rsidRDefault="00B667F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17A9117F" w14:textId="1A3F8DC5" w:rsidR="00B667FB" w:rsidRDefault="00B667FB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B667F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Nombre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FB51E7" w:rsidRPr="0054405F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LADY ALEJANDRA CASTIL</w:t>
                            </w:r>
                            <w:r w:rsidR="00FB51E7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LO</w:t>
                            </w:r>
                          </w:p>
                          <w:p w14:paraId="08798C59" w14:textId="77777777" w:rsidR="00FB51E7" w:rsidRPr="00A653A7" w:rsidRDefault="00FB51E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4C11028A" w14:textId="77777777" w:rsidR="00B667FB" w:rsidRPr="00A653A7" w:rsidRDefault="00B667FB" w:rsidP="00A653A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A653A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Presidente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o</w:t>
                            </w:r>
                            <w:r w:rsidRPr="00A653A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Líder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d</w:t>
                            </w:r>
                            <w:r w:rsidRPr="00A653A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e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l</w:t>
                            </w:r>
                            <w:r w:rsidRPr="00A653A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a Reunión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94588F" id="AutoShape 4" o:spid="_x0000_s1026" style="position:absolute;margin-left:.3pt;margin-top:6.25pt;width:252pt;height:107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">
                <v:textbox>
                  <w:txbxContent>
                    <w:p w14:paraId="001F5BE3" w14:textId="37E3D4CC" w:rsidR="00B667FB" w:rsidRDefault="00B667FB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7A46C5BB" w14:textId="77777777" w:rsidR="00FB51E7" w:rsidRPr="00A653A7" w:rsidRDefault="00FB51E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4E14BC9A" w14:textId="77777777" w:rsidR="00B667FB" w:rsidRDefault="00B667FB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B667FB">
                        <w:rPr>
                          <w:rFonts w:ascii="Arial" w:hAnsi="Arial" w:cs="Arial"/>
                          <w:sz w:val="20"/>
                          <w:szCs w:val="20"/>
                        </w:rPr>
                        <w:t>Firma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: ________________________________</w:t>
                      </w:r>
                    </w:p>
                    <w:p w14:paraId="0C942F13" w14:textId="77777777" w:rsidR="00B667FB" w:rsidRDefault="00B667FB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17A9117F" w14:textId="1A3F8DC5" w:rsidR="00B667FB" w:rsidRDefault="00B667FB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B667FB">
                        <w:rPr>
                          <w:rFonts w:ascii="Arial" w:hAnsi="Arial" w:cs="Arial"/>
                          <w:sz w:val="20"/>
                          <w:szCs w:val="20"/>
                        </w:rPr>
                        <w:t>Nombre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: </w:t>
                      </w:r>
                      <w:r w:rsidR="00FB51E7" w:rsidRPr="0054405F">
                        <w:rPr>
                          <w:rFonts w:ascii="Times New Roman" w:hAnsi="Times New Roman"/>
                          <w:sz w:val="20"/>
                          <w:szCs w:val="20"/>
                        </w:rPr>
                        <w:t>LADY ALEJANDRA CASTIL</w:t>
                      </w:r>
                      <w:r w:rsidR="00FB51E7">
                        <w:rPr>
                          <w:rFonts w:ascii="Times New Roman" w:hAnsi="Times New Roman"/>
                          <w:sz w:val="20"/>
                          <w:szCs w:val="20"/>
                        </w:rPr>
                        <w:t>LO</w:t>
                      </w:r>
                    </w:p>
                    <w:p w14:paraId="08798C59" w14:textId="77777777" w:rsidR="00FB51E7" w:rsidRPr="00A653A7" w:rsidRDefault="00FB51E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4C11028A" w14:textId="77777777" w:rsidR="00B667FB" w:rsidRPr="00A653A7" w:rsidRDefault="00B667FB" w:rsidP="00A653A7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A653A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Presidente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o</w:t>
                      </w:r>
                      <w:r w:rsidRPr="00A653A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Líder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d</w:t>
                      </w:r>
                      <w:r w:rsidRPr="00A653A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e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l</w:t>
                      </w:r>
                      <w:r w:rsidRPr="00A653A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a Reunión</w:t>
                      </w:r>
                    </w:p>
                  </w:txbxContent>
                </v:textbox>
              </v:roundrect>
            </w:pict>
          </mc:Fallback>
        </mc:AlternateContent>
      </w:r>
      <w:r w:rsidRPr="007F119C">
        <w:rPr>
          <w:rFonts w:ascii="Times New Roman" w:hAnsi="Times New Roman"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24F393" wp14:editId="680652BE">
                <wp:simplePos x="0" y="0"/>
                <wp:positionH relativeFrom="column">
                  <wp:posOffset>3432810</wp:posOffset>
                </wp:positionH>
                <wp:positionV relativeFrom="paragraph">
                  <wp:posOffset>79374</wp:posOffset>
                </wp:positionV>
                <wp:extent cx="3200400" cy="1362075"/>
                <wp:effectExtent l="0" t="0" r="19050" b="28575"/>
                <wp:wrapNone/>
                <wp:docPr id="3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3620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1C20D6E" w14:textId="65306E11" w:rsidR="00B667FB" w:rsidRPr="00A653A7" w:rsidRDefault="002B27E5" w:rsidP="00A653A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FB7ABD" wp14:editId="0D58A303">
                                  <wp:extent cx="2903220" cy="355600"/>
                                  <wp:effectExtent l="0" t="0" r="0" b="6350"/>
                                  <wp:docPr id="1482777414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2777414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3220" cy="355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8A1D56" w14:textId="77777777" w:rsidR="00B667FB" w:rsidRDefault="00B667FB" w:rsidP="00A653A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B667F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Firma: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________________________________</w:t>
                            </w:r>
                          </w:p>
                          <w:p w14:paraId="6994470E" w14:textId="77777777" w:rsidR="00B667FB" w:rsidRDefault="00B667FB" w:rsidP="00A653A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876C39E" w14:textId="19D8F629" w:rsidR="00B667FB" w:rsidRPr="00A653A7" w:rsidRDefault="00B667FB" w:rsidP="00A653A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B667F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Nombre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B27E5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YENNY ANDREA CORZO</w:t>
                            </w:r>
                          </w:p>
                          <w:p w14:paraId="7F3B74F0" w14:textId="77777777" w:rsidR="00B667FB" w:rsidRPr="00A653A7" w:rsidRDefault="00B667FB" w:rsidP="00A653A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70214CC" w14:textId="1AC11E73" w:rsidR="00B667FB" w:rsidRPr="00A653A7" w:rsidRDefault="00B667FB" w:rsidP="00A653A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Secretario (a) u</w:t>
                            </w:r>
                            <w:r w:rsidR="001B4FD2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Otro Representante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24F393" id="AutoShape 11" o:spid="_x0000_s1027" style="position:absolute;margin-left:270.3pt;margin-top:6.25pt;width:252pt;height:10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">
                <v:textbox>
                  <w:txbxContent>
                    <w:p w14:paraId="41C20D6E" w14:textId="65306E11" w:rsidR="00B667FB" w:rsidRPr="00A653A7" w:rsidRDefault="002B27E5" w:rsidP="00A653A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FB7ABD" wp14:editId="0D58A303">
                            <wp:extent cx="2903220" cy="355600"/>
                            <wp:effectExtent l="0" t="0" r="0" b="6350"/>
                            <wp:docPr id="1482777414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2777414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3220" cy="355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8A1D56" w14:textId="77777777" w:rsidR="00B667FB" w:rsidRDefault="00B667FB" w:rsidP="00A653A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B667FB">
                        <w:rPr>
                          <w:rFonts w:ascii="Arial" w:hAnsi="Arial" w:cs="Arial"/>
                          <w:sz w:val="20"/>
                          <w:szCs w:val="20"/>
                        </w:rPr>
                        <w:t>Firma: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________________________________</w:t>
                      </w:r>
                    </w:p>
                    <w:p w14:paraId="6994470E" w14:textId="77777777" w:rsidR="00B667FB" w:rsidRDefault="00B667FB" w:rsidP="00A653A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7876C39E" w14:textId="19D8F629" w:rsidR="00B667FB" w:rsidRPr="00A653A7" w:rsidRDefault="00B667FB" w:rsidP="00A653A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B667FB">
                        <w:rPr>
                          <w:rFonts w:ascii="Arial" w:hAnsi="Arial" w:cs="Arial"/>
                          <w:sz w:val="20"/>
                          <w:szCs w:val="20"/>
                        </w:rPr>
                        <w:t>Nombre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: </w:t>
                      </w:r>
                      <w:r w:rsidR="002B27E5">
                        <w:rPr>
                          <w:rFonts w:ascii="Times New Roman" w:hAnsi="Times New Roman"/>
                          <w:sz w:val="20"/>
                          <w:szCs w:val="20"/>
                        </w:rPr>
                        <w:t>YENNY ANDREA CORZO</w:t>
                      </w:r>
                    </w:p>
                    <w:p w14:paraId="7F3B74F0" w14:textId="77777777" w:rsidR="00B667FB" w:rsidRPr="00A653A7" w:rsidRDefault="00B667FB" w:rsidP="00A653A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70214CC" w14:textId="1AC11E73" w:rsidR="00B667FB" w:rsidRPr="00A653A7" w:rsidRDefault="00B667FB" w:rsidP="00A653A7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Secretario (a) u</w:t>
                      </w:r>
                      <w:r w:rsidR="001B4FD2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Otro Representante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3762FB1" w14:textId="77777777" w:rsidR="00A279D6" w:rsidRPr="007F119C" w:rsidRDefault="00A279D6" w:rsidP="00CE6A13">
      <w:pPr>
        <w:rPr>
          <w:rFonts w:ascii="Times New Roman" w:hAnsi="Times New Roman"/>
          <w:sz w:val="20"/>
          <w:szCs w:val="20"/>
        </w:rPr>
      </w:pPr>
    </w:p>
    <w:sectPr w:rsidR="00A279D6" w:rsidRPr="007F119C" w:rsidSect="00A279D6">
      <w:headerReference w:type="default" r:id="rId15"/>
      <w:footerReference w:type="default" r:id="rId16"/>
      <w:pgSz w:w="12242" w:h="18722" w:code="127"/>
      <w:pgMar w:top="1134" w:right="567" w:bottom="1134" w:left="1134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F052D" w14:textId="77777777" w:rsidR="000B7B24" w:rsidRDefault="000B7B24">
      <w:r>
        <w:separator/>
      </w:r>
    </w:p>
  </w:endnote>
  <w:endnote w:type="continuationSeparator" w:id="0">
    <w:p w14:paraId="0901337E" w14:textId="77777777" w:rsidR="000B7B24" w:rsidRDefault="000B7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A00002AF" w:usb1="4000205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10"/>
      <w:gridCol w:w="3510"/>
      <w:gridCol w:w="3510"/>
    </w:tblGrid>
    <w:tr w:rsidR="02753CCE" w14:paraId="345A8A8F" w14:textId="77777777" w:rsidTr="4C23F4A2">
      <w:tc>
        <w:tcPr>
          <w:tcW w:w="3510" w:type="dxa"/>
        </w:tcPr>
        <w:p w14:paraId="6912159D" w14:textId="4D27FF21" w:rsidR="02753CCE" w:rsidRDefault="02753CCE" w:rsidP="02753CCE">
          <w:pPr>
            <w:pStyle w:val="Encabezado0"/>
            <w:ind w:left="-115"/>
          </w:pPr>
        </w:p>
      </w:tc>
      <w:tc>
        <w:tcPr>
          <w:tcW w:w="3510" w:type="dxa"/>
        </w:tcPr>
        <w:p w14:paraId="15D53A64" w14:textId="5324EB5F" w:rsidR="02753CCE" w:rsidRDefault="02753CCE" w:rsidP="02753CCE">
          <w:pPr>
            <w:pStyle w:val="Encabezado0"/>
            <w:jc w:val="center"/>
          </w:pPr>
        </w:p>
      </w:tc>
      <w:tc>
        <w:tcPr>
          <w:tcW w:w="3510" w:type="dxa"/>
        </w:tcPr>
        <w:p w14:paraId="0B591C13" w14:textId="08F2E077" w:rsidR="02753CCE" w:rsidRDefault="4C23F4A2" w:rsidP="02753CCE">
          <w:pPr>
            <w:pStyle w:val="Encabezado0"/>
            <w:ind w:right="-115"/>
            <w:jc w:val="right"/>
          </w:pPr>
          <w:r>
            <w:t>Vr. 01; 15/09/2021</w:t>
          </w:r>
        </w:p>
      </w:tc>
    </w:tr>
  </w:tbl>
  <w:p w14:paraId="521CE734" w14:textId="61C57324" w:rsidR="02753CCE" w:rsidRDefault="02753CCE" w:rsidP="02753CCE">
    <w:pPr>
      <w:pStyle w:val="Piedepgina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8A83B" w14:textId="77777777" w:rsidR="000B7B24" w:rsidRDefault="000B7B24">
      <w:r>
        <w:separator/>
      </w:r>
    </w:p>
  </w:footnote>
  <w:footnote w:type="continuationSeparator" w:id="0">
    <w:p w14:paraId="6829DE56" w14:textId="77777777" w:rsidR="000B7B24" w:rsidRDefault="000B7B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8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 w:firstRow="1" w:lastRow="1" w:firstColumn="1" w:lastColumn="1" w:noHBand="0" w:noVBand="0"/>
    </w:tblPr>
    <w:tblGrid>
      <w:gridCol w:w="1341"/>
      <w:gridCol w:w="5302"/>
      <w:gridCol w:w="1980"/>
      <w:gridCol w:w="1764"/>
    </w:tblGrid>
    <w:tr w:rsidR="00A17EF5" w:rsidRPr="00FA0F1F" w14:paraId="1FDA05FE" w14:textId="77777777" w:rsidTr="4C23F4A2">
      <w:trPr>
        <w:cantSplit/>
        <w:trHeight w:val="329"/>
        <w:jc w:val="center"/>
      </w:trPr>
      <w:tc>
        <w:tcPr>
          <w:tcW w:w="1341" w:type="dxa"/>
          <w:vMerge w:val="restart"/>
          <w:shd w:val="clear" w:color="auto" w:fill="auto"/>
          <w:vAlign w:val="center"/>
        </w:tcPr>
        <w:p w14:paraId="094CF4FA" w14:textId="77777777" w:rsidR="00A17EF5" w:rsidRPr="00FA0F1F" w:rsidRDefault="00A17EF5" w:rsidP="4C23F4A2">
          <w:pPr>
            <w:jc w:val="right"/>
            <w:rPr>
              <w:rFonts w:ascii="Times New Roman" w:hAnsi="Times New Roman"/>
              <w:b/>
              <w:bCs/>
              <w:sz w:val="20"/>
              <w:szCs w:val="20"/>
            </w:rPr>
          </w:pPr>
          <w:r w:rsidRPr="00FA0F1F">
            <w:rPr>
              <w:rFonts w:ascii="Times New Roman" w:hAnsi="Times New Roman"/>
              <w:b/>
              <w:noProof/>
              <w:sz w:val="20"/>
              <w:szCs w:val="20"/>
              <w:lang w:eastAsia="es-CO"/>
            </w:rPr>
            <w:drawing>
              <wp:anchor distT="0" distB="0" distL="114300" distR="114300" simplePos="0" relativeHeight="251658240" behindDoc="1" locked="0" layoutInCell="1" allowOverlap="1" wp14:anchorId="25E8854F" wp14:editId="1E7ADCCA">
                <wp:simplePos x="0" y="0"/>
                <wp:positionH relativeFrom="column">
                  <wp:posOffset>79375</wp:posOffset>
                </wp:positionH>
                <wp:positionV relativeFrom="paragraph">
                  <wp:posOffset>5080</wp:posOffset>
                </wp:positionV>
                <wp:extent cx="582295" cy="654685"/>
                <wp:effectExtent l="0" t="0" r="1905" b="5715"/>
                <wp:wrapNone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formatos_idipron-01 (1)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295" cy="654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302" w:type="dxa"/>
          <w:vMerge w:val="restart"/>
          <w:shd w:val="clear" w:color="auto" w:fill="auto"/>
          <w:vAlign w:val="center"/>
        </w:tcPr>
        <w:p w14:paraId="15CA060E" w14:textId="3883C472" w:rsidR="00A17EF5" w:rsidRPr="00FA0F1F" w:rsidRDefault="00A17EF5" w:rsidP="02753CCE">
          <w:pPr>
            <w:pStyle w:val="Encabezado0"/>
            <w:tabs>
              <w:tab w:val="left" w:pos="497"/>
              <w:tab w:val="left" w:pos="1490"/>
            </w:tabs>
            <w:jc w:val="center"/>
            <w:rPr>
              <w:rFonts w:ascii="Times New Roman" w:hAnsi="Times New Roman"/>
              <w:b/>
              <w:bCs/>
              <w:sz w:val="20"/>
              <w:szCs w:val="20"/>
            </w:rPr>
          </w:pPr>
        </w:p>
        <w:p w14:paraId="5F21C91C" w14:textId="280259A4" w:rsidR="02753CCE" w:rsidRDefault="02753CCE" w:rsidP="02753CCE">
          <w:pPr>
            <w:pStyle w:val="Encabezado0"/>
            <w:tabs>
              <w:tab w:val="left" w:pos="497"/>
              <w:tab w:val="left" w:pos="1490"/>
            </w:tabs>
            <w:jc w:val="center"/>
            <w:rPr>
              <w:rFonts w:ascii="Times New Roman" w:hAnsi="Times New Roman"/>
              <w:b/>
              <w:bCs/>
              <w:sz w:val="20"/>
              <w:szCs w:val="20"/>
            </w:rPr>
          </w:pPr>
          <w:r w:rsidRPr="02753CCE">
            <w:rPr>
              <w:rFonts w:ascii="Times New Roman" w:hAnsi="Times New Roman"/>
              <w:b/>
              <w:bCs/>
              <w:sz w:val="20"/>
              <w:szCs w:val="20"/>
            </w:rPr>
            <w:t>GESTIÓN DOCUMENTAL</w:t>
          </w:r>
        </w:p>
      </w:tc>
      <w:tc>
        <w:tcPr>
          <w:tcW w:w="1980" w:type="dxa"/>
          <w:shd w:val="clear" w:color="auto" w:fill="auto"/>
          <w:vAlign w:val="center"/>
        </w:tcPr>
        <w:p w14:paraId="2E2D295E" w14:textId="77777777" w:rsidR="00A17EF5" w:rsidRPr="00FA0F1F" w:rsidRDefault="00A17EF5" w:rsidP="00FA0F1F">
          <w:pPr>
            <w:pStyle w:val="Encabezado0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FA0F1F">
            <w:rPr>
              <w:rFonts w:ascii="Times New Roman" w:hAnsi="Times New Roman"/>
              <w:b/>
              <w:sz w:val="20"/>
              <w:szCs w:val="20"/>
            </w:rPr>
            <w:t>CÓDIGO</w:t>
          </w:r>
        </w:p>
      </w:tc>
      <w:tc>
        <w:tcPr>
          <w:tcW w:w="1764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1598BEBD" w14:textId="77777777" w:rsidR="00A17EF5" w:rsidRPr="00FA0F1F" w:rsidRDefault="00A17EF5" w:rsidP="00FA0F1F">
          <w:pPr>
            <w:pStyle w:val="Encabezado0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FA0F1F">
            <w:rPr>
              <w:rFonts w:ascii="Times New Roman" w:hAnsi="Times New Roman"/>
              <w:b/>
              <w:sz w:val="20"/>
              <w:szCs w:val="20"/>
            </w:rPr>
            <w:t>A-GDO-FT-004</w:t>
          </w:r>
        </w:p>
      </w:tc>
    </w:tr>
    <w:tr w:rsidR="00A17EF5" w:rsidRPr="00FA0F1F" w14:paraId="37841B00" w14:textId="77777777" w:rsidTr="4C23F4A2">
      <w:trPr>
        <w:cantSplit/>
        <w:trHeight w:val="384"/>
        <w:jc w:val="center"/>
      </w:trPr>
      <w:tc>
        <w:tcPr>
          <w:tcW w:w="1341" w:type="dxa"/>
          <w:vMerge/>
          <w:vAlign w:val="center"/>
        </w:tcPr>
        <w:p w14:paraId="0A24B6FF" w14:textId="77777777" w:rsidR="00A17EF5" w:rsidRPr="00FA0F1F" w:rsidRDefault="00A17EF5" w:rsidP="00FA0F1F">
          <w:pPr>
            <w:jc w:val="center"/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5302" w:type="dxa"/>
          <w:vMerge/>
          <w:vAlign w:val="center"/>
        </w:tcPr>
        <w:p w14:paraId="3D8D0052" w14:textId="77777777" w:rsidR="00A17EF5" w:rsidRPr="00FA0F1F" w:rsidRDefault="00A17EF5" w:rsidP="00FA0F1F">
          <w:pPr>
            <w:pStyle w:val="Encabezado0"/>
            <w:tabs>
              <w:tab w:val="left" w:pos="497"/>
              <w:tab w:val="left" w:pos="1490"/>
            </w:tabs>
            <w:jc w:val="center"/>
            <w:rPr>
              <w:rFonts w:ascii="Times New Roman" w:hAnsi="Times New Roman"/>
              <w:b/>
              <w:sz w:val="20"/>
              <w:szCs w:val="20"/>
            </w:rPr>
          </w:pPr>
        </w:p>
      </w:tc>
      <w:tc>
        <w:tcPr>
          <w:tcW w:w="1980" w:type="dxa"/>
          <w:shd w:val="clear" w:color="auto" w:fill="auto"/>
          <w:vAlign w:val="center"/>
        </w:tcPr>
        <w:p w14:paraId="1A955004" w14:textId="77777777" w:rsidR="00A17EF5" w:rsidRPr="00FA0F1F" w:rsidRDefault="00A17EF5" w:rsidP="00FA0F1F">
          <w:pPr>
            <w:pStyle w:val="Encabezado0"/>
            <w:jc w:val="center"/>
            <w:rPr>
              <w:rFonts w:ascii="Times New Roman" w:hAnsi="Times New Roman"/>
              <w:b/>
              <w:snapToGrid w:val="0"/>
              <w:sz w:val="20"/>
              <w:szCs w:val="20"/>
            </w:rPr>
          </w:pPr>
          <w:r w:rsidRPr="00FA0F1F">
            <w:rPr>
              <w:rFonts w:ascii="Times New Roman" w:hAnsi="Times New Roman"/>
              <w:b/>
              <w:sz w:val="20"/>
              <w:szCs w:val="20"/>
            </w:rPr>
            <w:t>VERSIÓN</w:t>
          </w:r>
        </w:p>
      </w:tc>
      <w:tc>
        <w:tcPr>
          <w:tcW w:w="1764" w:type="dxa"/>
          <w:shd w:val="clear" w:color="auto" w:fill="auto"/>
          <w:vAlign w:val="center"/>
        </w:tcPr>
        <w:p w14:paraId="6D2B7714" w14:textId="0FB34C7D" w:rsidR="00A17EF5" w:rsidRPr="00FA0F1F" w:rsidRDefault="02753CCE" w:rsidP="02753CCE">
          <w:pPr>
            <w:pStyle w:val="Encabezado0"/>
            <w:jc w:val="center"/>
            <w:rPr>
              <w:rFonts w:ascii="Times New Roman" w:hAnsi="Times New Roman"/>
              <w:b/>
              <w:bCs/>
              <w:snapToGrid w:val="0"/>
              <w:sz w:val="20"/>
              <w:szCs w:val="20"/>
            </w:rPr>
          </w:pPr>
          <w:r w:rsidRPr="02753CCE">
            <w:rPr>
              <w:rFonts w:ascii="Times New Roman" w:hAnsi="Times New Roman"/>
              <w:b/>
              <w:bCs/>
              <w:snapToGrid w:val="0"/>
              <w:sz w:val="20"/>
              <w:szCs w:val="20"/>
            </w:rPr>
            <w:t>06</w:t>
          </w:r>
        </w:p>
      </w:tc>
    </w:tr>
    <w:tr w:rsidR="00B667FB" w:rsidRPr="00FA0F1F" w14:paraId="61F13FFF" w14:textId="77777777" w:rsidTr="4C23F4A2">
      <w:trPr>
        <w:cantSplit/>
        <w:trHeight w:val="331"/>
        <w:jc w:val="center"/>
      </w:trPr>
      <w:tc>
        <w:tcPr>
          <w:tcW w:w="1341" w:type="dxa"/>
          <w:vMerge/>
          <w:vAlign w:val="center"/>
        </w:tcPr>
        <w:p w14:paraId="620C95A8" w14:textId="77777777" w:rsidR="00B667FB" w:rsidRPr="00FA0F1F" w:rsidRDefault="00B667FB" w:rsidP="00FA0F1F">
          <w:pPr>
            <w:jc w:val="center"/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5302" w:type="dxa"/>
          <w:vMerge w:val="restart"/>
          <w:shd w:val="clear" w:color="auto" w:fill="auto"/>
          <w:vAlign w:val="center"/>
        </w:tcPr>
        <w:p w14:paraId="0F6AF4AD" w14:textId="77777777" w:rsidR="02753CCE" w:rsidRDefault="02753CCE" w:rsidP="02753CCE">
          <w:pPr>
            <w:pStyle w:val="Encabezado0"/>
            <w:tabs>
              <w:tab w:val="left" w:pos="497"/>
              <w:tab w:val="left" w:pos="1490"/>
            </w:tabs>
            <w:jc w:val="center"/>
            <w:rPr>
              <w:rFonts w:ascii="Times New Roman" w:hAnsi="Times New Roman"/>
              <w:b/>
              <w:bCs/>
              <w:sz w:val="20"/>
              <w:szCs w:val="20"/>
            </w:rPr>
          </w:pPr>
          <w:r w:rsidRPr="02753CCE">
            <w:rPr>
              <w:rFonts w:ascii="Times New Roman" w:hAnsi="Times New Roman"/>
              <w:b/>
              <w:bCs/>
              <w:sz w:val="20"/>
              <w:szCs w:val="20"/>
            </w:rPr>
            <w:t>ACTA</w:t>
          </w:r>
        </w:p>
      </w:tc>
      <w:tc>
        <w:tcPr>
          <w:tcW w:w="1980" w:type="dxa"/>
          <w:shd w:val="clear" w:color="auto" w:fill="auto"/>
          <w:vAlign w:val="center"/>
        </w:tcPr>
        <w:p w14:paraId="15394BE5" w14:textId="77777777" w:rsidR="00B667FB" w:rsidRPr="00FA0F1F" w:rsidRDefault="00B667FB" w:rsidP="00FA0F1F">
          <w:pPr>
            <w:pStyle w:val="Encabezado0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FA0F1F">
            <w:rPr>
              <w:rFonts w:ascii="Times New Roman" w:hAnsi="Times New Roman"/>
              <w:b/>
              <w:snapToGrid w:val="0"/>
              <w:sz w:val="20"/>
              <w:szCs w:val="20"/>
            </w:rPr>
            <w:t>PÁGINA</w:t>
          </w:r>
        </w:p>
      </w:tc>
      <w:tc>
        <w:tcPr>
          <w:tcW w:w="1764" w:type="dxa"/>
          <w:shd w:val="clear" w:color="auto" w:fill="auto"/>
          <w:vAlign w:val="center"/>
        </w:tcPr>
        <w:p w14:paraId="522148C3" w14:textId="41B43053" w:rsidR="00B667FB" w:rsidRPr="00FA0F1F" w:rsidRDefault="02753CCE" w:rsidP="02753CCE">
          <w:pPr>
            <w:pStyle w:val="Encabezado0"/>
            <w:jc w:val="center"/>
            <w:rPr>
              <w:rStyle w:val="Nmerodepgina"/>
              <w:rFonts w:ascii="Times New Roman" w:hAnsi="Times New Roman"/>
              <w:b/>
              <w:bCs/>
              <w:noProof/>
              <w:sz w:val="20"/>
              <w:szCs w:val="20"/>
              <w:lang w:eastAsia="es-ES"/>
            </w:rPr>
          </w:pPr>
          <w:r w:rsidRPr="02753CCE">
            <w:rPr>
              <w:rStyle w:val="Nmerodepgina"/>
              <w:rFonts w:ascii="Times New Roman" w:hAnsi="Times New Roman"/>
              <w:b/>
              <w:bCs/>
              <w:sz w:val="20"/>
              <w:szCs w:val="20"/>
              <w:lang w:eastAsia="es-ES"/>
            </w:rPr>
            <w:t>1 de 1</w:t>
          </w:r>
        </w:p>
      </w:tc>
    </w:tr>
    <w:tr w:rsidR="00B667FB" w:rsidRPr="00FA0F1F" w14:paraId="03366E48" w14:textId="77777777" w:rsidTr="4C23F4A2">
      <w:trPr>
        <w:cantSplit/>
        <w:trHeight w:val="468"/>
        <w:jc w:val="center"/>
      </w:trPr>
      <w:tc>
        <w:tcPr>
          <w:tcW w:w="1341" w:type="dxa"/>
          <w:vMerge/>
          <w:vAlign w:val="center"/>
        </w:tcPr>
        <w:p w14:paraId="7F310DB2" w14:textId="77777777" w:rsidR="00B667FB" w:rsidRPr="00FA0F1F" w:rsidRDefault="00B667FB" w:rsidP="00FA0F1F">
          <w:pPr>
            <w:jc w:val="center"/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5302" w:type="dxa"/>
          <w:vMerge/>
          <w:vAlign w:val="center"/>
        </w:tcPr>
        <w:p w14:paraId="17E773BB" w14:textId="77777777" w:rsidR="00B667FB" w:rsidRPr="00FA0F1F" w:rsidRDefault="00B667FB" w:rsidP="00FA0F1F">
          <w:pPr>
            <w:jc w:val="center"/>
            <w:rPr>
              <w:rFonts w:ascii="Times New Roman" w:hAnsi="Times New Roman"/>
              <w:b/>
              <w:sz w:val="20"/>
              <w:szCs w:val="20"/>
            </w:rPr>
          </w:pPr>
        </w:p>
      </w:tc>
      <w:tc>
        <w:tcPr>
          <w:tcW w:w="1980" w:type="dxa"/>
          <w:shd w:val="clear" w:color="auto" w:fill="auto"/>
          <w:vAlign w:val="center"/>
        </w:tcPr>
        <w:p w14:paraId="783CF3F3" w14:textId="77777777" w:rsidR="00B667FB" w:rsidRPr="00FA0F1F" w:rsidRDefault="00B667FB" w:rsidP="00FA0F1F">
          <w:pPr>
            <w:pStyle w:val="Encabezado0"/>
            <w:jc w:val="center"/>
            <w:rPr>
              <w:rFonts w:ascii="Times New Roman" w:hAnsi="Times New Roman"/>
              <w:b/>
              <w:snapToGrid w:val="0"/>
              <w:sz w:val="20"/>
              <w:szCs w:val="20"/>
            </w:rPr>
          </w:pPr>
          <w:r w:rsidRPr="00FA0F1F">
            <w:rPr>
              <w:rFonts w:ascii="Times New Roman" w:hAnsi="Times New Roman"/>
              <w:b/>
              <w:snapToGrid w:val="0"/>
              <w:sz w:val="20"/>
              <w:szCs w:val="20"/>
            </w:rPr>
            <w:t>VERSIÓN DESDE</w:t>
          </w:r>
        </w:p>
      </w:tc>
      <w:tc>
        <w:tcPr>
          <w:tcW w:w="1764" w:type="dxa"/>
          <w:shd w:val="clear" w:color="auto" w:fill="auto"/>
          <w:vAlign w:val="center"/>
        </w:tcPr>
        <w:p w14:paraId="55679E72" w14:textId="1042433E" w:rsidR="00B667FB" w:rsidRPr="00FA0F1F" w:rsidRDefault="00F31A5B" w:rsidP="02753CCE">
          <w:pPr>
            <w:pStyle w:val="Encabezado0"/>
            <w:jc w:val="center"/>
            <w:rPr>
              <w:rStyle w:val="Nmerodepgina"/>
              <w:rFonts w:ascii="Times New Roman" w:hAnsi="Times New Roman"/>
              <w:b/>
              <w:bCs/>
              <w:sz w:val="20"/>
              <w:szCs w:val="20"/>
            </w:rPr>
          </w:pPr>
          <w:r>
            <w:rPr>
              <w:rStyle w:val="Nmerodepgina"/>
              <w:rFonts w:ascii="Times New Roman" w:hAnsi="Times New Roman"/>
              <w:b/>
              <w:bCs/>
              <w:sz w:val="20"/>
              <w:szCs w:val="20"/>
            </w:rPr>
            <w:t>04/10/2022</w:t>
          </w:r>
        </w:p>
      </w:tc>
    </w:tr>
  </w:tbl>
  <w:p w14:paraId="5A318517" w14:textId="77777777" w:rsidR="00B667FB" w:rsidRPr="007A5AD2" w:rsidRDefault="00B667FB" w:rsidP="00592D54">
    <w:pPr>
      <w:rPr>
        <w:rFonts w:ascii="Times New Roman" w:hAnsi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0461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36DE2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3E245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E214C9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2FD63FC"/>
    <w:multiLevelType w:val="hybridMultilevel"/>
    <w:tmpl w:val="24B804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A4FD1"/>
    <w:multiLevelType w:val="hybridMultilevel"/>
    <w:tmpl w:val="B78E6CD8"/>
    <w:lvl w:ilvl="0" w:tplc="44FA935C">
      <w:start w:val="3"/>
      <w:numFmt w:val="bullet"/>
      <w:lvlText w:val="-"/>
      <w:lvlJc w:val="left"/>
      <w:pPr>
        <w:ind w:left="720" w:hanging="360"/>
      </w:pPr>
      <w:rPr>
        <w:rFonts w:ascii="Times New Roman" w:eastAsia="Segoe Condensed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79094A"/>
    <w:multiLevelType w:val="hybridMultilevel"/>
    <w:tmpl w:val="242ACE9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FD5581"/>
    <w:multiLevelType w:val="hybridMultilevel"/>
    <w:tmpl w:val="C96CC698"/>
    <w:lvl w:ilvl="0" w:tplc="AA922722">
      <w:start w:val="1"/>
      <w:numFmt w:val="bullet"/>
      <w:lvlText w:val="-"/>
      <w:lvlJc w:val="left"/>
      <w:pPr>
        <w:ind w:left="720" w:hanging="360"/>
      </w:pPr>
      <w:rPr>
        <w:rFonts w:ascii="Segoe Condensed" w:eastAsia="Segoe Condensed" w:hAnsi="Segoe Condensed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D64C39"/>
    <w:multiLevelType w:val="hybridMultilevel"/>
    <w:tmpl w:val="DB422D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E44467"/>
    <w:multiLevelType w:val="hybridMultilevel"/>
    <w:tmpl w:val="F85ECC94"/>
    <w:lvl w:ilvl="0" w:tplc="586A310C">
      <w:start w:val="2"/>
      <w:numFmt w:val="bullet"/>
      <w:lvlText w:val="-"/>
      <w:lvlJc w:val="left"/>
      <w:pPr>
        <w:ind w:left="720" w:hanging="360"/>
      </w:pPr>
      <w:rPr>
        <w:rFonts w:ascii="Times New Roman" w:eastAsia="Segoe Condensed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6D375D"/>
    <w:multiLevelType w:val="hybridMultilevel"/>
    <w:tmpl w:val="6E2290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9A4FC"/>
    <w:multiLevelType w:val="hybridMultilevel"/>
    <w:tmpl w:val="F47E0E78"/>
    <w:lvl w:ilvl="0" w:tplc="6A3E61A8">
      <w:start w:val="1"/>
      <w:numFmt w:val="decimal"/>
      <w:lvlText w:val="%1."/>
      <w:lvlJc w:val="left"/>
      <w:pPr>
        <w:ind w:left="720" w:hanging="360"/>
      </w:pPr>
    </w:lvl>
    <w:lvl w:ilvl="1" w:tplc="CFFA5ED8">
      <w:start w:val="1"/>
      <w:numFmt w:val="lowerLetter"/>
      <w:lvlText w:val="%2."/>
      <w:lvlJc w:val="left"/>
      <w:pPr>
        <w:ind w:left="1440" w:hanging="360"/>
      </w:pPr>
    </w:lvl>
    <w:lvl w:ilvl="2" w:tplc="083C2CD6">
      <w:start w:val="1"/>
      <w:numFmt w:val="lowerRoman"/>
      <w:lvlText w:val="%3."/>
      <w:lvlJc w:val="right"/>
      <w:pPr>
        <w:ind w:left="2160" w:hanging="180"/>
      </w:pPr>
    </w:lvl>
    <w:lvl w:ilvl="3" w:tplc="992CCB72">
      <w:start w:val="1"/>
      <w:numFmt w:val="decimal"/>
      <w:lvlText w:val="%4."/>
      <w:lvlJc w:val="left"/>
      <w:pPr>
        <w:ind w:left="2880" w:hanging="360"/>
      </w:pPr>
    </w:lvl>
    <w:lvl w:ilvl="4" w:tplc="8C7E515A">
      <w:start w:val="1"/>
      <w:numFmt w:val="lowerLetter"/>
      <w:lvlText w:val="%5."/>
      <w:lvlJc w:val="left"/>
      <w:pPr>
        <w:ind w:left="3600" w:hanging="360"/>
      </w:pPr>
    </w:lvl>
    <w:lvl w:ilvl="5" w:tplc="4FD06ADE">
      <w:start w:val="1"/>
      <w:numFmt w:val="lowerRoman"/>
      <w:lvlText w:val="%6."/>
      <w:lvlJc w:val="right"/>
      <w:pPr>
        <w:ind w:left="4320" w:hanging="180"/>
      </w:pPr>
    </w:lvl>
    <w:lvl w:ilvl="6" w:tplc="461E7F72">
      <w:start w:val="1"/>
      <w:numFmt w:val="decimal"/>
      <w:lvlText w:val="%7."/>
      <w:lvlJc w:val="left"/>
      <w:pPr>
        <w:ind w:left="5040" w:hanging="360"/>
      </w:pPr>
    </w:lvl>
    <w:lvl w:ilvl="7" w:tplc="A5123DFC">
      <w:start w:val="1"/>
      <w:numFmt w:val="lowerLetter"/>
      <w:lvlText w:val="%8."/>
      <w:lvlJc w:val="left"/>
      <w:pPr>
        <w:ind w:left="5760" w:hanging="360"/>
      </w:pPr>
    </w:lvl>
    <w:lvl w:ilvl="8" w:tplc="477E075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123CCB"/>
    <w:multiLevelType w:val="hybridMultilevel"/>
    <w:tmpl w:val="C90660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23F41"/>
    <w:multiLevelType w:val="hybridMultilevel"/>
    <w:tmpl w:val="34ECC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4B641D"/>
    <w:multiLevelType w:val="hybridMultilevel"/>
    <w:tmpl w:val="DD9E95BC"/>
    <w:lvl w:ilvl="0" w:tplc="F880EB9E">
      <w:start w:val="1"/>
      <w:numFmt w:val="decimal"/>
      <w:lvlText w:val="%1."/>
      <w:lvlJc w:val="left"/>
      <w:pPr>
        <w:ind w:left="829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s-ES" w:eastAsia="en-US" w:bidi="ar-SA"/>
      </w:rPr>
    </w:lvl>
    <w:lvl w:ilvl="1" w:tplc="C2BC4C6C">
      <w:numFmt w:val="bullet"/>
      <w:lvlText w:val="•"/>
      <w:lvlJc w:val="left"/>
      <w:pPr>
        <w:ind w:left="1775" w:hanging="360"/>
      </w:pPr>
      <w:rPr>
        <w:rFonts w:hint="default"/>
        <w:lang w:val="es-ES" w:eastAsia="en-US" w:bidi="ar-SA"/>
      </w:rPr>
    </w:lvl>
    <w:lvl w:ilvl="2" w:tplc="2FD20FAA">
      <w:numFmt w:val="bullet"/>
      <w:lvlText w:val="•"/>
      <w:lvlJc w:val="left"/>
      <w:pPr>
        <w:ind w:left="2731" w:hanging="360"/>
      </w:pPr>
      <w:rPr>
        <w:rFonts w:hint="default"/>
        <w:lang w:val="es-ES" w:eastAsia="en-US" w:bidi="ar-SA"/>
      </w:rPr>
    </w:lvl>
    <w:lvl w:ilvl="3" w:tplc="3A400C94">
      <w:numFmt w:val="bullet"/>
      <w:lvlText w:val="•"/>
      <w:lvlJc w:val="left"/>
      <w:pPr>
        <w:ind w:left="3686" w:hanging="360"/>
      </w:pPr>
      <w:rPr>
        <w:rFonts w:hint="default"/>
        <w:lang w:val="es-ES" w:eastAsia="en-US" w:bidi="ar-SA"/>
      </w:rPr>
    </w:lvl>
    <w:lvl w:ilvl="4" w:tplc="005882E0">
      <w:numFmt w:val="bullet"/>
      <w:lvlText w:val="•"/>
      <w:lvlJc w:val="left"/>
      <w:pPr>
        <w:ind w:left="4642" w:hanging="360"/>
      </w:pPr>
      <w:rPr>
        <w:rFonts w:hint="default"/>
        <w:lang w:val="es-ES" w:eastAsia="en-US" w:bidi="ar-SA"/>
      </w:rPr>
    </w:lvl>
    <w:lvl w:ilvl="5" w:tplc="4A645F72">
      <w:numFmt w:val="bullet"/>
      <w:lvlText w:val="•"/>
      <w:lvlJc w:val="left"/>
      <w:pPr>
        <w:ind w:left="5598" w:hanging="360"/>
      </w:pPr>
      <w:rPr>
        <w:rFonts w:hint="default"/>
        <w:lang w:val="es-ES" w:eastAsia="en-US" w:bidi="ar-SA"/>
      </w:rPr>
    </w:lvl>
    <w:lvl w:ilvl="6" w:tplc="FFC61E48">
      <w:numFmt w:val="bullet"/>
      <w:lvlText w:val="•"/>
      <w:lvlJc w:val="left"/>
      <w:pPr>
        <w:ind w:left="6553" w:hanging="360"/>
      </w:pPr>
      <w:rPr>
        <w:rFonts w:hint="default"/>
        <w:lang w:val="es-ES" w:eastAsia="en-US" w:bidi="ar-SA"/>
      </w:rPr>
    </w:lvl>
    <w:lvl w:ilvl="7" w:tplc="2A88E916">
      <w:numFmt w:val="bullet"/>
      <w:lvlText w:val="•"/>
      <w:lvlJc w:val="left"/>
      <w:pPr>
        <w:ind w:left="7509" w:hanging="360"/>
      </w:pPr>
      <w:rPr>
        <w:rFonts w:hint="default"/>
        <w:lang w:val="es-ES" w:eastAsia="en-US" w:bidi="ar-SA"/>
      </w:rPr>
    </w:lvl>
    <w:lvl w:ilvl="8" w:tplc="9D2E5944">
      <w:numFmt w:val="bullet"/>
      <w:lvlText w:val="•"/>
      <w:lvlJc w:val="left"/>
      <w:pPr>
        <w:ind w:left="846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78897133"/>
    <w:multiLevelType w:val="hybridMultilevel"/>
    <w:tmpl w:val="4CF846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704902">
    <w:abstractNumId w:val="11"/>
  </w:num>
  <w:num w:numId="2" w16cid:durableId="502746315">
    <w:abstractNumId w:val="3"/>
  </w:num>
  <w:num w:numId="3" w16cid:durableId="655576283">
    <w:abstractNumId w:val="2"/>
  </w:num>
  <w:num w:numId="4" w16cid:durableId="922497526">
    <w:abstractNumId w:val="1"/>
  </w:num>
  <w:num w:numId="5" w16cid:durableId="1438057342">
    <w:abstractNumId w:val="0"/>
  </w:num>
  <w:num w:numId="6" w16cid:durableId="1792360205">
    <w:abstractNumId w:val="15"/>
  </w:num>
  <w:num w:numId="7" w16cid:durableId="1827239757">
    <w:abstractNumId w:val="12"/>
  </w:num>
  <w:num w:numId="8" w16cid:durableId="1196313932">
    <w:abstractNumId w:val="7"/>
  </w:num>
  <w:num w:numId="9" w16cid:durableId="16586573">
    <w:abstractNumId w:val="10"/>
  </w:num>
  <w:num w:numId="10" w16cid:durableId="1345282261">
    <w:abstractNumId w:val="6"/>
  </w:num>
  <w:num w:numId="11" w16cid:durableId="1301687963">
    <w:abstractNumId w:val="13"/>
  </w:num>
  <w:num w:numId="12" w16cid:durableId="599147443">
    <w:abstractNumId w:val="4"/>
  </w:num>
  <w:num w:numId="13" w16cid:durableId="1985045152">
    <w:abstractNumId w:val="14"/>
  </w:num>
  <w:num w:numId="14" w16cid:durableId="366443712">
    <w:abstractNumId w:val="8"/>
  </w:num>
  <w:num w:numId="15" w16cid:durableId="627786566">
    <w:abstractNumId w:val="5"/>
  </w:num>
  <w:num w:numId="16" w16cid:durableId="9388760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94"/>
    <w:rsid w:val="000019B6"/>
    <w:rsid w:val="00003188"/>
    <w:rsid w:val="0000414D"/>
    <w:rsid w:val="000072D0"/>
    <w:rsid w:val="00012ED7"/>
    <w:rsid w:val="00015742"/>
    <w:rsid w:val="00022A14"/>
    <w:rsid w:val="000308F9"/>
    <w:rsid w:val="00032049"/>
    <w:rsid w:val="00057067"/>
    <w:rsid w:val="00071666"/>
    <w:rsid w:val="00073CB6"/>
    <w:rsid w:val="0007547A"/>
    <w:rsid w:val="000966A3"/>
    <w:rsid w:val="000B2235"/>
    <w:rsid w:val="000B2A0F"/>
    <w:rsid w:val="000B7B24"/>
    <w:rsid w:val="000C2184"/>
    <w:rsid w:val="000E43D6"/>
    <w:rsid w:val="000F2DCE"/>
    <w:rsid w:val="00107F5D"/>
    <w:rsid w:val="0013142C"/>
    <w:rsid w:val="001370A3"/>
    <w:rsid w:val="00151561"/>
    <w:rsid w:val="00162FF0"/>
    <w:rsid w:val="00192DFA"/>
    <w:rsid w:val="00194590"/>
    <w:rsid w:val="0019513C"/>
    <w:rsid w:val="001968AD"/>
    <w:rsid w:val="001B4FD2"/>
    <w:rsid w:val="001C2CBB"/>
    <w:rsid w:val="001C37DC"/>
    <w:rsid w:val="001C50E9"/>
    <w:rsid w:val="001D5438"/>
    <w:rsid w:val="001F4517"/>
    <w:rsid w:val="002030C7"/>
    <w:rsid w:val="0020488C"/>
    <w:rsid w:val="002329FC"/>
    <w:rsid w:val="00234601"/>
    <w:rsid w:val="00247D74"/>
    <w:rsid w:val="00266CEC"/>
    <w:rsid w:val="00270308"/>
    <w:rsid w:val="002751D1"/>
    <w:rsid w:val="00292052"/>
    <w:rsid w:val="002951F7"/>
    <w:rsid w:val="00295D62"/>
    <w:rsid w:val="00296335"/>
    <w:rsid w:val="002A7293"/>
    <w:rsid w:val="002B27E5"/>
    <w:rsid w:val="002C221B"/>
    <w:rsid w:val="002C70DD"/>
    <w:rsid w:val="002F0CDC"/>
    <w:rsid w:val="00304719"/>
    <w:rsid w:val="003225DE"/>
    <w:rsid w:val="00331471"/>
    <w:rsid w:val="00341857"/>
    <w:rsid w:val="00350AEC"/>
    <w:rsid w:val="00352164"/>
    <w:rsid w:val="00363C49"/>
    <w:rsid w:val="00386645"/>
    <w:rsid w:val="003A01C4"/>
    <w:rsid w:val="003A6EE0"/>
    <w:rsid w:val="003E0AD8"/>
    <w:rsid w:val="003F577E"/>
    <w:rsid w:val="00413C7B"/>
    <w:rsid w:val="00421CDD"/>
    <w:rsid w:val="00453AC5"/>
    <w:rsid w:val="00474283"/>
    <w:rsid w:val="00474CC7"/>
    <w:rsid w:val="00485A78"/>
    <w:rsid w:val="004A62CB"/>
    <w:rsid w:val="004C1354"/>
    <w:rsid w:val="004C491F"/>
    <w:rsid w:val="004D2875"/>
    <w:rsid w:val="004E2567"/>
    <w:rsid w:val="004E3187"/>
    <w:rsid w:val="004E4008"/>
    <w:rsid w:val="004F16B5"/>
    <w:rsid w:val="004F41AF"/>
    <w:rsid w:val="00505BF5"/>
    <w:rsid w:val="00506CA8"/>
    <w:rsid w:val="00515CC4"/>
    <w:rsid w:val="00520C66"/>
    <w:rsid w:val="00536C80"/>
    <w:rsid w:val="0054405F"/>
    <w:rsid w:val="00544CA7"/>
    <w:rsid w:val="00544EDA"/>
    <w:rsid w:val="0055017D"/>
    <w:rsid w:val="0056475A"/>
    <w:rsid w:val="00565CC3"/>
    <w:rsid w:val="00575ED1"/>
    <w:rsid w:val="005822F2"/>
    <w:rsid w:val="00592D54"/>
    <w:rsid w:val="005D25A9"/>
    <w:rsid w:val="005E1B73"/>
    <w:rsid w:val="005E2711"/>
    <w:rsid w:val="005F357B"/>
    <w:rsid w:val="005F6599"/>
    <w:rsid w:val="005F6CFA"/>
    <w:rsid w:val="00605629"/>
    <w:rsid w:val="0060622D"/>
    <w:rsid w:val="006077E3"/>
    <w:rsid w:val="0062699A"/>
    <w:rsid w:val="00627EF0"/>
    <w:rsid w:val="00632A99"/>
    <w:rsid w:val="00642DE6"/>
    <w:rsid w:val="00647BFB"/>
    <w:rsid w:val="006667C2"/>
    <w:rsid w:val="00667753"/>
    <w:rsid w:val="006936C7"/>
    <w:rsid w:val="0069375D"/>
    <w:rsid w:val="006944D2"/>
    <w:rsid w:val="006A5FFA"/>
    <w:rsid w:val="006A67ED"/>
    <w:rsid w:val="006B2B4B"/>
    <w:rsid w:val="006C4F5F"/>
    <w:rsid w:val="006C6F2C"/>
    <w:rsid w:val="006E29BE"/>
    <w:rsid w:val="006E44CD"/>
    <w:rsid w:val="006F34F1"/>
    <w:rsid w:val="006F5057"/>
    <w:rsid w:val="0070058A"/>
    <w:rsid w:val="00715EB8"/>
    <w:rsid w:val="00717324"/>
    <w:rsid w:val="00722917"/>
    <w:rsid w:val="00733B94"/>
    <w:rsid w:val="00742BAD"/>
    <w:rsid w:val="00747BEF"/>
    <w:rsid w:val="00770DCF"/>
    <w:rsid w:val="00794209"/>
    <w:rsid w:val="00794919"/>
    <w:rsid w:val="007A32D0"/>
    <w:rsid w:val="007A5AD2"/>
    <w:rsid w:val="007B63A7"/>
    <w:rsid w:val="007C60F6"/>
    <w:rsid w:val="007C700A"/>
    <w:rsid w:val="007D063E"/>
    <w:rsid w:val="007E70F7"/>
    <w:rsid w:val="007F119C"/>
    <w:rsid w:val="00801742"/>
    <w:rsid w:val="008331D1"/>
    <w:rsid w:val="0085440E"/>
    <w:rsid w:val="00860856"/>
    <w:rsid w:val="00877E19"/>
    <w:rsid w:val="00885A9E"/>
    <w:rsid w:val="0089592A"/>
    <w:rsid w:val="008A01BB"/>
    <w:rsid w:val="008A0D84"/>
    <w:rsid w:val="008A5DB3"/>
    <w:rsid w:val="008C1F02"/>
    <w:rsid w:val="008E0548"/>
    <w:rsid w:val="008F0F3D"/>
    <w:rsid w:val="008F296A"/>
    <w:rsid w:val="009058AF"/>
    <w:rsid w:val="00941015"/>
    <w:rsid w:val="00951E3B"/>
    <w:rsid w:val="00966EA1"/>
    <w:rsid w:val="009A2399"/>
    <w:rsid w:val="009A6124"/>
    <w:rsid w:val="009A7FC6"/>
    <w:rsid w:val="009B1CD4"/>
    <w:rsid w:val="009C2E3B"/>
    <w:rsid w:val="009D341D"/>
    <w:rsid w:val="009E1944"/>
    <w:rsid w:val="009E5EDE"/>
    <w:rsid w:val="009E6A86"/>
    <w:rsid w:val="009E70EB"/>
    <w:rsid w:val="009F23B7"/>
    <w:rsid w:val="00A03C4D"/>
    <w:rsid w:val="00A05F45"/>
    <w:rsid w:val="00A1111B"/>
    <w:rsid w:val="00A17004"/>
    <w:rsid w:val="00A17EF5"/>
    <w:rsid w:val="00A279D6"/>
    <w:rsid w:val="00A3059C"/>
    <w:rsid w:val="00A448B6"/>
    <w:rsid w:val="00A514B9"/>
    <w:rsid w:val="00A54A34"/>
    <w:rsid w:val="00A56C7D"/>
    <w:rsid w:val="00A653A7"/>
    <w:rsid w:val="00A672EB"/>
    <w:rsid w:val="00AA04C2"/>
    <w:rsid w:val="00AB002C"/>
    <w:rsid w:val="00AB1589"/>
    <w:rsid w:val="00AB6FFD"/>
    <w:rsid w:val="00AB7CAF"/>
    <w:rsid w:val="00AC7507"/>
    <w:rsid w:val="00AD2EF2"/>
    <w:rsid w:val="00AE2CE1"/>
    <w:rsid w:val="00B01AD8"/>
    <w:rsid w:val="00B01D5A"/>
    <w:rsid w:val="00B66002"/>
    <w:rsid w:val="00B667FB"/>
    <w:rsid w:val="00B757A1"/>
    <w:rsid w:val="00B7587B"/>
    <w:rsid w:val="00B80E02"/>
    <w:rsid w:val="00B82432"/>
    <w:rsid w:val="00B8426D"/>
    <w:rsid w:val="00BA22F9"/>
    <w:rsid w:val="00BA6865"/>
    <w:rsid w:val="00BB2E32"/>
    <w:rsid w:val="00BC0CAA"/>
    <w:rsid w:val="00BC24B7"/>
    <w:rsid w:val="00BC2DEF"/>
    <w:rsid w:val="00BC3ED5"/>
    <w:rsid w:val="00BE2797"/>
    <w:rsid w:val="00BE3A81"/>
    <w:rsid w:val="00C22242"/>
    <w:rsid w:val="00C312EF"/>
    <w:rsid w:val="00C45B79"/>
    <w:rsid w:val="00C525B9"/>
    <w:rsid w:val="00C64570"/>
    <w:rsid w:val="00C76D43"/>
    <w:rsid w:val="00C90762"/>
    <w:rsid w:val="00CC6F01"/>
    <w:rsid w:val="00CD378D"/>
    <w:rsid w:val="00CE6A13"/>
    <w:rsid w:val="00CE73B9"/>
    <w:rsid w:val="00CF5044"/>
    <w:rsid w:val="00D31530"/>
    <w:rsid w:val="00D3449E"/>
    <w:rsid w:val="00D41293"/>
    <w:rsid w:val="00D43818"/>
    <w:rsid w:val="00D55EDE"/>
    <w:rsid w:val="00D6226F"/>
    <w:rsid w:val="00D670E3"/>
    <w:rsid w:val="00D7306A"/>
    <w:rsid w:val="00D73328"/>
    <w:rsid w:val="00D82212"/>
    <w:rsid w:val="00D85608"/>
    <w:rsid w:val="00D9547E"/>
    <w:rsid w:val="00DA5784"/>
    <w:rsid w:val="00DA6884"/>
    <w:rsid w:val="00DA6E7A"/>
    <w:rsid w:val="00DB66A3"/>
    <w:rsid w:val="00DD79DB"/>
    <w:rsid w:val="00DE32EA"/>
    <w:rsid w:val="00DE552E"/>
    <w:rsid w:val="00E00E43"/>
    <w:rsid w:val="00E07288"/>
    <w:rsid w:val="00E140F1"/>
    <w:rsid w:val="00E2199F"/>
    <w:rsid w:val="00E50450"/>
    <w:rsid w:val="00E65163"/>
    <w:rsid w:val="00E67DA9"/>
    <w:rsid w:val="00EB0212"/>
    <w:rsid w:val="00EB55D0"/>
    <w:rsid w:val="00EC2120"/>
    <w:rsid w:val="00EC64F7"/>
    <w:rsid w:val="00EE5DBC"/>
    <w:rsid w:val="00EF6D9E"/>
    <w:rsid w:val="00F1006E"/>
    <w:rsid w:val="00F31A5B"/>
    <w:rsid w:val="00F340A8"/>
    <w:rsid w:val="00F41D5E"/>
    <w:rsid w:val="00F623F9"/>
    <w:rsid w:val="00F63A15"/>
    <w:rsid w:val="00F739FB"/>
    <w:rsid w:val="00FA0F1F"/>
    <w:rsid w:val="00FA2263"/>
    <w:rsid w:val="00FA7E76"/>
    <w:rsid w:val="00FB51E7"/>
    <w:rsid w:val="00FB6B90"/>
    <w:rsid w:val="00FD01BE"/>
    <w:rsid w:val="00FD31E2"/>
    <w:rsid w:val="00FF4AD9"/>
    <w:rsid w:val="02753CCE"/>
    <w:rsid w:val="039F0144"/>
    <w:rsid w:val="041E8960"/>
    <w:rsid w:val="0A9CB276"/>
    <w:rsid w:val="115E2AA9"/>
    <w:rsid w:val="129EF228"/>
    <w:rsid w:val="12EBE761"/>
    <w:rsid w:val="1710E577"/>
    <w:rsid w:val="183B05E7"/>
    <w:rsid w:val="19B33C59"/>
    <w:rsid w:val="1B97B1A1"/>
    <w:rsid w:val="1CC1C7A4"/>
    <w:rsid w:val="236DCF0B"/>
    <w:rsid w:val="24A40F8A"/>
    <w:rsid w:val="287F6709"/>
    <w:rsid w:val="2970DD9A"/>
    <w:rsid w:val="2BC3D69A"/>
    <w:rsid w:val="31D627C2"/>
    <w:rsid w:val="39BEFB83"/>
    <w:rsid w:val="39E12F39"/>
    <w:rsid w:val="3D9256BE"/>
    <w:rsid w:val="3FFE306E"/>
    <w:rsid w:val="46DC98EB"/>
    <w:rsid w:val="47F019F6"/>
    <w:rsid w:val="4C23F4A2"/>
    <w:rsid w:val="4F0F58B2"/>
    <w:rsid w:val="5312BE42"/>
    <w:rsid w:val="56ED1607"/>
    <w:rsid w:val="57AF22EF"/>
    <w:rsid w:val="5E3C98CF"/>
    <w:rsid w:val="5F0C51DB"/>
    <w:rsid w:val="5F4933DC"/>
    <w:rsid w:val="61EE5EBB"/>
    <w:rsid w:val="62E8A968"/>
    <w:rsid w:val="64067712"/>
    <w:rsid w:val="6A6D0D76"/>
    <w:rsid w:val="6D225FD5"/>
    <w:rsid w:val="6ED4A07A"/>
    <w:rsid w:val="6ED63C44"/>
    <w:rsid w:val="6F462F49"/>
    <w:rsid w:val="71F619F2"/>
    <w:rsid w:val="72A5CB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73C778D"/>
  <w15:docId w15:val="{C4E52B7E-25D7-4428-AFD7-9E14DFB0B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Condensed" w:eastAsia="Segoe Condensed" w:hAnsi="Segoe Condensed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9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10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0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uiPriority="9" w:qFormat="1"/>
    <w:lsdException w:name="List Continue 2" w:uiPriority="10" w:qFormat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753"/>
    <w:rPr>
      <w:spacing w:val="8"/>
      <w:sz w:val="18"/>
      <w:szCs w:val="22"/>
      <w:lang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">
    <w:name w:val="título 1"/>
    <w:basedOn w:val="Normal"/>
    <w:next w:val="Normal"/>
    <w:link w:val="Carcter1deencabezado"/>
    <w:uiPriority w:val="1"/>
    <w:semiHidden/>
    <w:qFormat/>
    <w:rsid w:val="00667753"/>
    <w:pPr>
      <w:outlineLvl w:val="0"/>
    </w:pPr>
    <w:rPr>
      <w:b/>
      <w:color w:val="FFFFFF"/>
      <w:sz w:val="20"/>
    </w:rPr>
  </w:style>
  <w:style w:type="paragraph" w:customStyle="1" w:styleId="ttulo2">
    <w:name w:val="título 2"/>
    <w:basedOn w:val="ttulo1"/>
    <w:next w:val="Normal"/>
    <w:link w:val="Carcter2deencabezado"/>
    <w:uiPriority w:val="1"/>
    <w:semiHidden/>
    <w:qFormat/>
    <w:rsid w:val="00667753"/>
    <w:pPr>
      <w:outlineLvl w:val="1"/>
    </w:pPr>
    <w:rPr>
      <w:color w:val="A6A6A6"/>
    </w:rPr>
  </w:style>
  <w:style w:type="paragraph" w:customStyle="1" w:styleId="ttulo3">
    <w:name w:val="título 3"/>
    <w:basedOn w:val="ttulo2"/>
    <w:next w:val="Normal"/>
    <w:link w:val="Carcter3deencabezado"/>
    <w:uiPriority w:val="1"/>
    <w:semiHidden/>
    <w:qFormat/>
    <w:rsid w:val="00667753"/>
    <w:pPr>
      <w:outlineLvl w:val="2"/>
    </w:pPr>
    <w:rPr>
      <w:b w:val="0"/>
    </w:rPr>
  </w:style>
  <w:style w:type="paragraph" w:customStyle="1" w:styleId="ttulo4">
    <w:name w:val="título 4"/>
    <w:basedOn w:val="ttulo5"/>
    <w:next w:val="Normal"/>
    <w:link w:val="Carcter4deencabezado"/>
    <w:uiPriority w:val="1"/>
    <w:semiHidden/>
    <w:qFormat/>
    <w:rsid w:val="00667753"/>
    <w:pPr>
      <w:spacing w:before="40" w:after="280"/>
      <w:outlineLvl w:val="3"/>
    </w:pPr>
    <w:rPr>
      <w:color w:val="B8CCE4"/>
    </w:rPr>
  </w:style>
  <w:style w:type="paragraph" w:customStyle="1" w:styleId="ttulo5">
    <w:name w:val="título 5"/>
    <w:basedOn w:val="Normal"/>
    <w:next w:val="Normal"/>
    <w:link w:val="Carcter5deencabezado"/>
    <w:uiPriority w:val="1"/>
    <w:semiHidden/>
    <w:qFormat/>
    <w:rsid w:val="00667753"/>
    <w:pPr>
      <w:keepNext/>
      <w:keepLines/>
      <w:spacing w:before="200"/>
      <w:outlineLvl w:val="4"/>
    </w:pPr>
    <w:rPr>
      <w:rFonts w:eastAsia="Times New Roman"/>
      <w:color w:val="D9D9D9"/>
      <w:sz w:val="96"/>
    </w:rPr>
  </w:style>
  <w:style w:type="table" w:styleId="Tablaconcuadrcula">
    <w:name w:val="Table Grid"/>
    <w:basedOn w:val="Tablanormal"/>
    <w:uiPriority w:val="1"/>
    <w:rsid w:val="0066775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67753"/>
    <w:rPr>
      <w:color w:val="808080"/>
    </w:rPr>
  </w:style>
  <w:style w:type="paragraph" w:customStyle="1" w:styleId="Globodetexto">
    <w:name w:val="Globo de texto"/>
    <w:basedOn w:val="Normal"/>
    <w:link w:val="Carcterdeglobodetexto"/>
    <w:uiPriority w:val="99"/>
    <w:semiHidden/>
    <w:unhideWhenUsed/>
    <w:rsid w:val="00667753"/>
    <w:rPr>
      <w:rFonts w:ascii="Tahoma" w:hAnsi="Tahoma" w:cs="Tahoma"/>
      <w:sz w:val="16"/>
      <w:szCs w:val="16"/>
    </w:rPr>
  </w:style>
  <w:style w:type="character" w:customStyle="1" w:styleId="Carcterdeglobodetexto">
    <w:name w:val="Carácter de globo de texto"/>
    <w:basedOn w:val="Fuentedeprrafopredeter"/>
    <w:link w:val="Globodetexto"/>
    <w:uiPriority w:val="99"/>
    <w:semiHidden/>
    <w:rsid w:val="00667753"/>
    <w:rPr>
      <w:rFonts w:ascii="Tahoma" w:hAnsi="Tahoma" w:cs="Tahoma"/>
      <w:sz w:val="16"/>
      <w:szCs w:val="16"/>
    </w:rPr>
  </w:style>
  <w:style w:type="character" w:customStyle="1" w:styleId="Carcter1deencabezado">
    <w:name w:val="Carácter 1 de encabezado"/>
    <w:basedOn w:val="Fuentedeprrafopredeter"/>
    <w:link w:val="ttulo1"/>
    <w:uiPriority w:val="1"/>
    <w:semiHidden/>
    <w:rsid w:val="00667753"/>
    <w:rPr>
      <w:b/>
      <w:color w:val="FFFFFF"/>
      <w:spacing w:val="8"/>
      <w:sz w:val="20"/>
    </w:rPr>
  </w:style>
  <w:style w:type="character" w:customStyle="1" w:styleId="Carcter2deencabezado">
    <w:name w:val="Carácter 2 de encabezado"/>
    <w:basedOn w:val="Fuentedeprrafopredeter"/>
    <w:link w:val="ttulo2"/>
    <w:uiPriority w:val="1"/>
    <w:semiHidden/>
    <w:rsid w:val="00667753"/>
    <w:rPr>
      <w:b/>
      <w:color w:val="A6A6A6"/>
      <w:spacing w:val="8"/>
      <w:sz w:val="20"/>
    </w:rPr>
  </w:style>
  <w:style w:type="character" w:customStyle="1" w:styleId="Carcter3deencabezado">
    <w:name w:val="Carácter 3 de encabezado"/>
    <w:basedOn w:val="Fuentedeprrafopredeter"/>
    <w:link w:val="ttulo3"/>
    <w:uiPriority w:val="1"/>
    <w:semiHidden/>
    <w:rsid w:val="00667753"/>
    <w:rPr>
      <w:color w:val="A6A6A6"/>
      <w:spacing w:val="8"/>
      <w:sz w:val="20"/>
    </w:rPr>
  </w:style>
  <w:style w:type="character" w:customStyle="1" w:styleId="Carcter4deencabezado">
    <w:name w:val="Carácter 4 de encabezado"/>
    <w:basedOn w:val="Fuentedeprrafopredeter"/>
    <w:link w:val="ttulo4"/>
    <w:uiPriority w:val="1"/>
    <w:semiHidden/>
    <w:rsid w:val="00667753"/>
    <w:rPr>
      <w:rFonts w:eastAsia="Times New Roman" w:cs="Times New Roman"/>
      <w:color w:val="B8CCE4"/>
      <w:spacing w:val="8"/>
      <w:sz w:val="96"/>
    </w:rPr>
  </w:style>
  <w:style w:type="character" w:customStyle="1" w:styleId="Carcter5deencabezado">
    <w:name w:val="Carácter 5 de encabezado"/>
    <w:basedOn w:val="Fuentedeprrafopredeter"/>
    <w:link w:val="ttulo5"/>
    <w:uiPriority w:val="1"/>
    <w:semiHidden/>
    <w:rsid w:val="00667753"/>
    <w:rPr>
      <w:rFonts w:eastAsia="Times New Roman" w:cs="Times New Roman"/>
      <w:color w:val="D9D9D9"/>
      <w:spacing w:val="8"/>
      <w:sz w:val="96"/>
    </w:rPr>
  </w:style>
  <w:style w:type="paragraph" w:customStyle="1" w:styleId="Copiadeltextoprincipal">
    <w:name w:val="Copia del texto principal"/>
    <w:basedOn w:val="Normal"/>
    <w:qFormat/>
    <w:rsid w:val="00667753"/>
    <w:rPr>
      <w:sz w:val="16"/>
    </w:rPr>
  </w:style>
  <w:style w:type="paragraph" w:customStyle="1" w:styleId="Ttulodelasactasdelareunin">
    <w:name w:val="Título de las actas de la reunión"/>
    <w:basedOn w:val="Normal"/>
    <w:qFormat/>
    <w:rsid w:val="00667753"/>
    <w:pPr>
      <w:keepNext/>
      <w:keepLines/>
      <w:spacing w:before="40" w:after="280"/>
    </w:pPr>
    <w:rPr>
      <w:rFonts w:eastAsia="Times New Roman"/>
      <w:color w:val="B8CCE4"/>
      <w:sz w:val="96"/>
    </w:rPr>
  </w:style>
  <w:style w:type="paragraph" w:customStyle="1" w:styleId="Ttulosdelasactasdelareuninydelordendelda">
    <w:name w:val="Títulos de las actas de la reunión y del orden del día"/>
    <w:basedOn w:val="Normal"/>
    <w:qFormat/>
    <w:rsid w:val="00667753"/>
    <w:rPr>
      <w:b/>
      <w:color w:val="FFFFFF"/>
      <w:sz w:val="20"/>
    </w:rPr>
  </w:style>
  <w:style w:type="paragraph" w:customStyle="1" w:styleId="encabezado">
    <w:name w:val="encabezado"/>
    <w:basedOn w:val="Normal"/>
    <w:link w:val="Carcterdeencabezado"/>
    <w:uiPriority w:val="99"/>
    <w:semiHidden/>
    <w:unhideWhenUsed/>
    <w:rsid w:val="00667753"/>
    <w:pPr>
      <w:tabs>
        <w:tab w:val="center" w:pos="4680"/>
        <w:tab w:val="right" w:pos="9360"/>
      </w:tabs>
    </w:pPr>
  </w:style>
  <w:style w:type="character" w:customStyle="1" w:styleId="Carcterdeencabezado">
    <w:name w:val="Carácter de encabezado"/>
    <w:basedOn w:val="Fuentedeprrafopredeter"/>
    <w:link w:val="encabezado"/>
    <w:uiPriority w:val="99"/>
    <w:semiHidden/>
    <w:rsid w:val="00667753"/>
    <w:rPr>
      <w:spacing w:val="8"/>
      <w:sz w:val="18"/>
    </w:rPr>
  </w:style>
  <w:style w:type="paragraph" w:customStyle="1" w:styleId="piedepgina">
    <w:name w:val="pie de página"/>
    <w:basedOn w:val="Normal"/>
    <w:link w:val="Carcterdepiedepgina"/>
    <w:uiPriority w:val="99"/>
    <w:semiHidden/>
    <w:unhideWhenUsed/>
    <w:rsid w:val="00667753"/>
    <w:pPr>
      <w:tabs>
        <w:tab w:val="center" w:pos="4680"/>
        <w:tab w:val="right" w:pos="9360"/>
      </w:tabs>
    </w:pPr>
  </w:style>
  <w:style w:type="character" w:customStyle="1" w:styleId="Carcterdepiedepgina">
    <w:name w:val="Carácter de pie de página"/>
    <w:basedOn w:val="Fuentedeprrafopredeter"/>
    <w:link w:val="piedepgina"/>
    <w:uiPriority w:val="99"/>
    <w:semiHidden/>
    <w:rsid w:val="00667753"/>
    <w:rPr>
      <w:spacing w:val="8"/>
      <w:sz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ED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ED1"/>
    <w:rPr>
      <w:rFonts w:ascii="Tahoma" w:hAnsi="Tahoma" w:cs="Tahoma"/>
      <w:spacing w:val="8"/>
      <w:sz w:val="16"/>
      <w:szCs w:val="16"/>
    </w:rPr>
  </w:style>
  <w:style w:type="paragraph" w:styleId="Encabezado0">
    <w:name w:val="header"/>
    <w:basedOn w:val="Normal"/>
    <w:link w:val="EncabezadoCar"/>
    <w:unhideWhenUsed/>
    <w:rsid w:val="00575ED1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0"/>
    <w:uiPriority w:val="99"/>
    <w:semiHidden/>
    <w:rsid w:val="00575ED1"/>
    <w:rPr>
      <w:spacing w:val="8"/>
      <w:sz w:val="18"/>
    </w:rPr>
  </w:style>
  <w:style w:type="paragraph" w:styleId="Piedepgina0">
    <w:name w:val="footer"/>
    <w:basedOn w:val="Normal"/>
    <w:link w:val="PiedepginaCar"/>
    <w:uiPriority w:val="99"/>
    <w:unhideWhenUsed/>
    <w:rsid w:val="00575ED1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0"/>
    <w:uiPriority w:val="99"/>
    <w:rsid w:val="00575ED1"/>
    <w:rPr>
      <w:spacing w:val="8"/>
      <w:sz w:val="18"/>
    </w:rPr>
  </w:style>
  <w:style w:type="character" w:styleId="Nmerodepgina">
    <w:name w:val="page number"/>
    <w:basedOn w:val="Fuentedeprrafopredeter"/>
    <w:rsid w:val="00592D54"/>
  </w:style>
  <w:style w:type="character" w:styleId="Refdecomentario">
    <w:name w:val="annotation reference"/>
    <w:basedOn w:val="Fuentedeprrafopredeter"/>
    <w:uiPriority w:val="99"/>
    <w:semiHidden/>
    <w:unhideWhenUsed/>
    <w:rsid w:val="00E67DA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67DA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67DA9"/>
    <w:rPr>
      <w:spacing w:val="8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67DA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67DA9"/>
    <w:rPr>
      <w:b/>
      <w:bCs/>
      <w:spacing w:val="8"/>
      <w:lang w:eastAsia="en-US"/>
    </w:rPr>
  </w:style>
  <w:style w:type="paragraph" w:styleId="Prrafodelista">
    <w:name w:val="List Paragraph"/>
    <w:basedOn w:val="Normal"/>
    <w:uiPriority w:val="34"/>
    <w:qFormat/>
    <w:rsid w:val="009E5EDE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9A7FC6"/>
    <w:pPr>
      <w:widowControl w:val="0"/>
      <w:autoSpaceDE w:val="0"/>
      <w:autoSpaceDN w:val="0"/>
    </w:pPr>
    <w:rPr>
      <w:rFonts w:ascii="Times New Roman" w:eastAsia="Times New Roman" w:hAnsi="Times New Roman"/>
      <w:spacing w:val="0"/>
      <w:sz w:val="2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1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tellaR\Datos%20de%20programa\Microsoft\Templates\Meeting%20minut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23A4EC43CDE749A62256EEEC0C8489" ma:contentTypeVersion="4" ma:contentTypeDescription="Crear nuevo documento." ma:contentTypeScope="" ma:versionID="a71f58c815d650c23ba492a372673c51">
  <xsd:schema xmlns:xsd="http://www.w3.org/2001/XMLSchema" xmlns:xs="http://www.w3.org/2001/XMLSchema" xmlns:p="http://schemas.microsoft.com/office/2006/metadata/properties" xmlns:ns2="2bcd8d9a-e3ce-4278-8494-bebf124bca11" xmlns:ns3="9e32f49c-a1e3-4a4d-b30c-05a23b16a24c" targetNamespace="http://schemas.microsoft.com/office/2006/metadata/properties" ma:root="true" ma:fieldsID="b716123ac9589eb78ce110455cd49766" ns2:_="" ns3:_="">
    <xsd:import namespace="2bcd8d9a-e3ce-4278-8494-bebf124bca11"/>
    <xsd:import namespace="9e32f49c-a1e3-4a4d-b30c-05a23b16a2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cd8d9a-e3ce-4278-8494-bebf124bca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32f49c-a1e3-4a4d-b30c-05a23b16a2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A8E9C7-6F35-4AC8-BFE1-803239BF78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CE7840-FE6E-CF47-99F0-64955B5AD7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154548-72E1-46CC-A22D-70D5C10230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CA4A60-3D45-4051-9898-FEC4229C4C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cd8d9a-e3ce-4278-8494-bebf124bca11"/>
    <ds:schemaRef ds:uri="9e32f49c-a1e3-4a4d-b30c-05a23b16a2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Meeting minutes.dotx</Template>
  <TotalTime>5</TotalTime>
  <Pages>3</Pages>
  <Words>300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0COMITÉ     0JUNTA       0REUNIÓN</vt:lpstr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0COMITÉ     0JUNTA       0REUNIÓN</dc:title>
  <dc:creator>StellaR</dc:creator>
  <cp:lastModifiedBy>Yenny Andrea Corzo Caceres</cp:lastModifiedBy>
  <cp:revision>2</cp:revision>
  <cp:lastPrinted>2023-07-31T17:53:00Z</cp:lastPrinted>
  <dcterms:created xsi:type="dcterms:W3CDTF">2023-07-31T18:23:00Z</dcterms:created>
  <dcterms:modified xsi:type="dcterms:W3CDTF">2023-07-31T18:23:00Z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TC101731853082</vt:lpwstr>
  </property>
  <property fmtid="{D5CDD505-2E9C-101B-9397-08002B2CF9AE}" pid="3" name="ContentTypeId">
    <vt:lpwstr>0x010100FB23A4EC43CDE749A62256EEEC0C8489</vt:lpwstr>
  </property>
</Properties>
</file>